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684E" w:rsidRPr="00647AF3" w:rsidRDefault="00647AF3">
      <w:pPr>
        <w:pStyle w:val="a8"/>
        <w:tabs>
          <w:tab w:val="center" w:pos="4320"/>
        </w:tabs>
        <w:rPr>
          <w:lang w:val="en-US"/>
        </w:rPr>
      </w:pPr>
      <w:r>
        <w:rPr>
          <w:lang w:val="en-US"/>
        </w:rPr>
        <w:t>OBJ Viewer</w:t>
      </w:r>
    </w:p>
    <w:p w:rsidR="003C684E" w:rsidRPr="00647AF3" w:rsidRDefault="00647AF3">
      <w:pPr>
        <w:pStyle w:val="a9"/>
        <w:rPr>
          <w:sz w:val="48"/>
          <w:szCs w:val="48"/>
        </w:rPr>
      </w:pPr>
      <w:r w:rsidRPr="00647AF3">
        <w:rPr>
          <w:sz w:val="48"/>
          <w:szCs w:val="48"/>
        </w:rPr>
        <w:t>computer graphics assignment3</w:t>
      </w:r>
    </w:p>
    <w:p w:rsidR="00647AF3" w:rsidRPr="00647AF3" w:rsidRDefault="00647AF3" w:rsidP="00647AF3">
      <w:pPr>
        <w:pStyle w:val="a7"/>
        <w:rPr>
          <w:rFonts w:ascii="Nanum Myeongjo" w:eastAsia="Nanum Myeongjo" w:hAnsi="Nanum Myeongjo" w:hint="eastAsia"/>
          <w:sz w:val="24"/>
          <w:szCs w:val="24"/>
        </w:rPr>
      </w:pPr>
      <w:r w:rsidRPr="00647AF3">
        <w:rPr>
          <w:rFonts w:ascii="Nanum Myeongjo" w:eastAsia="Nanum Myeongjo" w:hAnsi="Nanum Myeongjo"/>
          <w:sz w:val="24"/>
          <w:szCs w:val="24"/>
        </w:rPr>
        <w:t xml:space="preserve">2016026026 </w:t>
      </w:r>
      <w:r>
        <w:rPr>
          <w:rFonts w:ascii="Nanum Myeongjo" w:eastAsia="Nanum Myeongjo" w:hAnsi="Nanum Myeongjo" w:hint="eastAsia"/>
          <w:sz w:val="24"/>
          <w:szCs w:val="24"/>
        </w:rPr>
        <w:t xml:space="preserve">컴퓨터 전공 </w:t>
      </w:r>
      <w:proofErr w:type="spellStart"/>
      <w:r w:rsidRPr="00647AF3">
        <w:rPr>
          <w:rFonts w:ascii="Nanum Myeongjo" w:eastAsia="Nanum Myeongjo" w:hAnsi="Nanum Myeongjo" w:hint="eastAsia"/>
          <w:sz w:val="24"/>
          <w:szCs w:val="24"/>
        </w:rPr>
        <w:t>최솔비</w:t>
      </w:r>
      <w:proofErr w:type="spellEnd"/>
    </w:p>
    <w:p w:rsidR="00647AF3" w:rsidRDefault="00647AF3" w:rsidP="00647AF3">
      <w:pPr>
        <w:pStyle w:val="ac"/>
        <w:ind w:left="1120"/>
        <w:rPr>
          <w:rFonts w:ascii="Nanum Myeongjo" w:eastAsia="Nanum Myeongjo" w:hAnsi="Nanum Myeongjo"/>
          <w:sz w:val="20"/>
          <w:szCs w:val="20"/>
          <w:lang w:val="en-US"/>
        </w:rPr>
      </w:pPr>
    </w:p>
    <w:p w:rsidR="00647AF3" w:rsidRDefault="00647AF3" w:rsidP="00647AF3">
      <w:pPr>
        <w:pStyle w:val="ac"/>
        <w:ind w:left="1120"/>
        <w:rPr>
          <w:rFonts w:ascii="Nanum Myeongjo" w:eastAsia="Nanum Myeongjo" w:hAnsi="Nanum Myeongjo" w:hint="eastAsia"/>
          <w:sz w:val="20"/>
          <w:szCs w:val="20"/>
          <w:lang w:val="en-US"/>
        </w:rPr>
      </w:pPr>
    </w:p>
    <w:p w:rsidR="003C684E" w:rsidRDefault="00647AF3" w:rsidP="00647AF3">
      <w:pPr>
        <w:pStyle w:val="ac"/>
        <w:numPr>
          <w:ilvl w:val="0"/>
          <w:numId w:val="2"/>
        </w:numPr>
        <w:rPr>
          <w:rFonts w:ascii="Nanum Myeongjo" w:eastAsia="Nanum Myeongjo" w:hAnsi="Nanum Myeongjo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sz w:val="20"/>
          <w:szCs w:val="20"/>
          <w:lang w:val="en-US"/>
        </w:rPr>
        <w:t>과제 개요</w:t>
      </w:r>
    </w:p>
    <w:p w:rsidR="00994753" w:rsidRPr="00193B45" w:rsidRDefault="00647AF3" w:rsidP="00647AF3">
      <w:pPr>
        <w:rPr>
          <w:rFonts w:ascii="Nanum Myeongjo" w:eastAsia="Nanum Myeongjo" w:hAnsi="Nanum Myeongjo" w:hint="eastAsia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sz w:val="20"/>
          <w:szCs w:val="20"/>
          <w:lang w:val="en-US"/>
        </w:rPr>
        <w:t>.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obj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파일을 프로그램에서 읽어 들여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파싱하여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필요한 정보를 저장합니다. </w:t>
      </w:r>
      <w:r w:rsidR="00994753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저장한 정보를 바탕으로 </w:t>
      </w:r>
      <w:r w:rsidR="00994753">
        <w:rPr>
          <w:rFonts w:ascii="Nanum Myeongjo" w:eastAsia="Nanum Myeongjo" w:hAnsi="Nanum Myeongjo"/>
          <w:sz w:val="20"/>
          <w:szCs w:val="20"/>
          <w:lang w:val="en-US"/>
        </w:rPr>
        <w:t>face</w:t>
      </w:r>
      <w:r w:rsidR="00994753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들을 triangle </w:t>
      </w:r>
      <w:r w:rsidR="00994753">
        <w:rPr>
          <w:rFonts w:ascii="Nanum Myeongjo" w:eastAsia="Nanum Myeongjo" w:hAnsi="Nanum Myeongjo"/>
          <w:sz w:val="20"/>
          <w:szCs w:val="20"/>
          <w:lang w:val="en-US"/>
        </w:rPr>
        <w:t>mesh</w:t>
      </w:r>
      <w:r w:rsidR="00994753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로 만들어 </w:t>
      </w:r>
      <w:proofErr w:type="spellStart"/>
      <w:r w:rsidR="00994753">
        <w:rPr>
          <w:rFonts w:ascii="Nanum Myeongjo" w:eastAsia="Nanum Myeongjo" w:hAnsi="Nanum Myeongjo"/>
          <w:sz w:val="20"/>
          <w:szCs w:val="20"/>
          <w:lang w:val="en-US"/>
        </w:rPr>
        <w:t>glDrawArrays</w:t>
      </w:r>
      <w:proofErr w:type="spellEnd"/>
      <w:r w:rsidR="00994753"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 w:rsidR="00994753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함수를 사용하여 </w:t>
      </w:r>
      <w:proofErr w:type="spellStart"/>
      <w:r w:rsidR="00994753">
        <w:rPr>
          <w:rFonts w:ascii="Nanum Myeongjo" w:eastAsia="Nanum Myeongjo" w:hAnsi="Nanum Myeongjo" w:hint="eastAsia"/>
          <w:sz w:val="20"/>
          <w:szCs w:val="20"/>
          <w:lang w:val="en-US"/>
        </w:rPr>
        <w:t>렌더하도록</w:t>
      </w:r>
      <w:proofErr w:type="spellEnd"/>
      <w:r w:rsidR="00994753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합니다. </w:t>
      </w:r>
      <w:r w:rsidR="00193B4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파일은 </w:t>
      </w:r>
      <w:r w:rsidR="00193B45">
        <w:rPr>
          <w:rFonts w:ascii="Nanum Myeongjo" w:eastAsia="Nanum Myeongjo" w:hAnsi="Nanum Myeongjo"/>
          <w:sz w:val="20"/>
          <w:szCs w:val="20"/>
          <w:lang w:val="en-US"/>
        </w:rPr>
        <w:t xml:space="preserve">main.py </w:t>
      </w:r>
      <w:proofErr w:type="spellStart"/>
      <w:r w:rsidR="00193B45">
        <w:rPr>
          <w:rFonts w:ascii="Nanum Myeongjo" w:eastAsia="Nanum Myeongjo" w:hAnsi="Nanum Myeongjo" w:hint="eastAsia"/>
          <w:sz w:val="20"/>
          <w:szCs w:val="20"/>
          <w:lang w:val="en-US"/>
        </w:rPr>
        <w:t>한개</w:t>
      </w:r>
      <w:proofErr w:type="spellEnd"/>
      <w:r w:rsidR="00193B4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이며 </w:t>
      </w:r>
      <w:r w:rsidR="00193B45">
        <w:rPr>
          <w:rFonts w:ascii="Nanum Myeongjo" w:eastAsia="Nanum Myeongjo" w:hAnsi="Nanum Myeongjo"/>
          <w:sz w:val="20"/>
          <w:szCs w:val="20"/>
          <w:lang w:val="en-US"/>
        </w:rPr>
        <w:t>shell</w:t>
      </w:r>
      <w:r w:rsidR="00193B4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에서 </w:t>
      </w:r>
      <w:proofErr w:type="spellStart"/>
      <w:r w:rsidR="00193B45">
        <w:rPr>
          <w:rFonts w:ascii="Nanum Myeongjo" w:eastAsia="Nanum Myeongjo" w:hAnsi="Nanum Myeongjo" w:hint="eastAsia"/>
          <w:sz w:val="20"/>
          <w:szCs w:val="20"/>
          <w:lang w:val="en-US"/>
        </w:rPr>
        <w:t>실행후</w:t>
      </w:r>
      <w:proofErr w:type="spellEnd"/>
      <w:r w:rsidR="00193B4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r w:rsidR="00193B45">
        <w:rPr>
          <w:rFonts w:ascii="Nanum Myeongjo" w:eastAsia="Nanum Myeongjo" w:hAnsi="Nanum Myeongjo"/>
          <w:sz w:val="20"/>
          <w:szCs w:val="20"/>
          <w:lang w:val="en-US"/>
        </w:rPr>
        <w:t>.</w:t>
      </w:r>
      <w:proofErr w:type="spellStart"/>
      <w:r w:rsidR="00193B45">
        <w:rPr>
          <w:rFonts w:ascii="Nanum Myeongjo" w:eastAsia="Nanum Myeongjo" w:hAnsi="Nanum Myeongjo"/>
          <w:sz w:val="20"/>
          <w:szCs w:val="20"/>
          <w:lang w:val="en-US"/>
        </w:rPr>
        <w:t>obj</w:t>
      </w:r>
      <w:proofErr w:type="spellEnd"/>
      <w:r w:rsidR="00193B4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파일을 </w:t>
      </w:r>
      <w:proofErr w:type="spellStart"/>
      <w:r w:rsidR="00193B45">
        <w:rPr>
          <w:rFonts w:ascii="Nanum Myeongjo" w:eastAsia="Nanum Myeongjo" w:hAnsi="Nanum Myeongjo" w:hint="eastAsia"/>
          <w:sz w:val="20"/>
          <w:szCs w:val="20"/>
          <w:lang w:val="en-US"/>
        </w:rPr>
        <w:t>드래그앤</w:t>
      </w:r>
      <w:proofErr w:type="spellEnd"/>
      <w:r w:rsidR="00193B4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드롭으로 가져올 수 있습니다. </w:t>
      </w:r>
    </w:p>
    <w:p w:rsidR="00994753" w:rsidRDefault="00994753" w:rsidP="00994753">
      <w:pPr>
        <w:pStyle w:val="ac"/>
        <w:numPr>
          <w:ilvl w:val="0"/>
          <w:numId w:val="2"/>
        </w:numPr>
        <w:rPr>
          <w:rFonts w:ascii="Nanum Myeongjo" w:eastAsia="Nanum Myeongjo" w:hAnsi="Nanum Myeongjo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구현한 내용 </w:t>
      </w:r>
      <w:r>
        <w:rPr>
          <w:rFonts w:ascii="Nanum Myeongjo" w:eastAsia="Nanum Myeongjo" w:hAnsi="Nanum Myeongjo"/>
          <w:sz w:val="20"/>
          <w:szCs w:val="20"/>
          <w:lang w:val="en-US"/>
        </w:rPr>
        <w:t>(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>코드</w:t>
      </w:r>
      <w:r w:rsidR="008E77B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와 </w:t>
      </w:r>
      <w:proofErr w:type="spellStart"/>
      <w:r w:rsidR="008E77B5">
        <w:rPr>
          <w:rFonts w:ascii="Nanum Myeongjo" w:eastAsia="Nanum Myeongjo" w:hAnsi="Nanum Myeongjo" w:hint="eastAsia"/>
          <w:sz w:val="20"/>
          <w:szCs w:val="20"/>
          <w:lang w:val="en-US"/>
        </w:rPr>
        <w:t>출력화면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>)</w:t>
      </w:r>
    </w:p>
    <w:p w:rsidR="00994753" w:rsidRPr="00994753" w:rsidRDefault="00994753" w:rsidP="00994753">
      <w:pPr>
        <w:pStyle w:val="ac"/>
        <w:numPr>
          <w:ilvl w:val="0"/>
          <w:numId w:val="3"/>
        </w:numPr>
        <w:rPr>
          <w:rFonts w:ascii="Nanum Myeongjo" w:eastAsia="Nanum Myeongjo" w:hAnsi="Nanum Myeongjo" w:hint="eastAsia"/>
          <w:sz w:val="20"/>
          <w:szCs w:val="20"/>
          <w:lang w:val="en-US"/>
        </w:rPr>
      </w:pPr>
      <w:r>
        <w:rPr>
          <w:rFonts w:ascii="Nanum Myeongjo" w:eastAsia="Nanum Myeongjo" w:hAnsi="Nanum Myeongjo"/>
          <w:sz w:val="20"/>
          <w:szCs w:val="20"/>
          <w:lang w:val="en-US"/>
        </w:rPr>
        <w:t>C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amera  </w:t>
      </w:r>
      <w:r>
        <w:rPr>
          <w:rFonts w:ascii="Nanum Myeongjo" w:eastAsia="Nanum Myeongjo" w:hAnsi="Nanum Myeongjo"/>
          <w:sz w:val="20"/>
          <w:szCs w:val="20"/>
          <w:lang w:val="en-US"/>
        </w:rPr>
        <w:t xml:space="preserve">control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및 </w:t>
      </w:r>
      <w:r>
        <w:rPr>
          <w:rFonts w:ascii="Nanum Myeongjo" w:eastAsia="Nanum Myeongjo" w:hAnsi="Nanum Myeongjo"/>
          <w:sz w:val="20"/>
          <w:szCs w:val="20"/>
          <w:lang w:val="en-US"/>
        </w:rPr>
        <w:t>zoom in , out</w:t>
      </w:r>
    </w:p>
    <w:p w:rsidR="00994753" w:rsidRDefault="00994753" w:rsidP="00994753">
      <w:pPr>
        <w:pStyle w:val="ac"/>
        <w:ind w:left="1120"/>
        <w:rPr>
          <w:rFonts w:ascii="Nanum Myeongjo" w:eastAsia="Nanum Myeongjo" w:hAnsi="Nanum Myeongjo" w:hint="eastAsia"/>
          <w:sz w:val="20"/>
          <w:szCs w:val="20"/>
          <w:lang w:val="en-US"/>
        </w:rPr>
      </w:pPr>
      <w:r w:rsidRPr="00994753"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t xml:space="preserve"> </w:t>
      </w:r>
      <w:r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drawing>
          <wp:inline distT="0" distB="0" distL="0" distR="0" wp14:anchorId="141AA7BC" wp14:editId="5DA19FC0">
            <wp:extent cx="2336800" cy="723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8-05-29 오후 2.33.37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drawing>
          <wp:inline distT="0" distB="0" distL="0" distR="0">
            <wp:extent cx="5238115" cy="429895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8-05-29 오후 2.33.4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7B5">
        <w:rPr>
          <w:rFonts w:ascii="Nanum Myeongjo" w:eastAsia="Nanum Myeongjo" w:hAnsi="Nanum Myeongjo"/>
          <w:noProof/>
          <w:sz w:val="20"/>
          <w:szCs w:val="20"/>
          <w:lang w:val="en-US"/>
        </w:rPr>
        <w:drawing>
          <wp:inline distT="0" distB="0" distL="0" distR="0" wp14:anchorId="5076F01B" wp14:editId="7DE61DBD">
            <wp:extent cx="4502844" cy="2561201"/>
            <wp:effectExtent l="0" t="0" r="5715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8-06-09 오후 9.14.3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3467" cy="25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753" w:rsidRDefault="00994753" w:rsidP="00994753">
      <w:pPr>
        <w:rPr>
          <w:rFonts w:ascii="Nanum Myeongjo" w:eastAsia="Nanum Myeongjo" w:hAnsi="Nanum Myeongjo"/>
          <w:sz w:val="20"/>
          <w:szCs w:val="20"/>
          <w:lang w:val="en-US"/>
        </w:rPr>
      </w:pPr>
    </w:p>
    <w:p w:rsidR="008E77B5" w:rsidRDefault="00994753" w:rsidP="00994753">
      <w:pPr>
        <w:rPr>
          <w:rFonts w:ascii="Nanum Myeongjo" w:eastAsia="Nanum Myeongjo" w:hAnsi="Nanum Myeongjo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sz w:val="20"/>
          <w:szCs w:val="20"/>
          <w:lang w:val="en-US"/>
        </w:rPr>
        <w:lastRenderedPageBreak/>
        <w:t xml:space="preserve">주어진 코드에 전역 변수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gCamZoom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을 추가하여 이를 </w:t>
      </w:r>
      <w:r>
        <w:rPr>
          <w:rFonts w:ascii="Nanum Myeongjo" w:eastAsia="Nanum Myeongjo" w:hAnsi="Nanum Myeongjo"/>
          <w:sz w:val="20"/>
          <w:szCs w:val="20"/>
          <w:lang w:val="en-US"/>
        </w:rPr>
        <w:t>key callback function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으로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조작할 수 있게 하였습니다. 조작된 변수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gCamZoom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은 </w:t>
      </w:r>
      <w:r>
        <w:rPr>
          <w:rFonts w:ascii="Nanum Myeongjo" w:eastAsia="Nanum Myeongjo" w:hAnsi="Nanum Myeongjo"/>
          <w:sz w:val="20"/>
          <w:szCs w:val="20"/>
          <w:lang w:val="en-US"/>
        </w:rPr>
        <w:t xml:space="preserve">render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함수 내부에서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gluLookAt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>()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의 각각의 인자에 곱해집니다. 이는 </w:t>
      </w:r>
      <w:r w:rsidR="008E77B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대상을 바라보는 카메라의 거리를 움직입니다. 출력 결과는 다음과 같습니다. </w:t>
      </w:r>
    </w:p>
    <w:p w:rsidR="008E77B5" w:rsidRDefault="008E77B5" w:rsidP="00994753">
      <w:pPr>
        <w:rPr>
          <w:rFonts w:ascii="Nanum Myeongjo" w:eastAsia="Nanum Myeongjo" w:hAnsi="Nanum Myeongjo"/>
          <w:sz w:val="20"/>
          <w:szCs w:val="20"/>
          <w:lang w:val="en-US"/>
        </w:rPr>
      </w:pPr>
      <w:r>
        <w:rPr>
          <w:rFonts w:ascii="Nanum Myeongjo" w:eastAsia="Nanum Myeongjo" w:hAnsi="Nanum Myeongjo"/>
          <w:noProof/>
          <w:sz w:val="20"/>
          <w:szCs w:val="20"/>
          <w:lang w:val="en-US"/>
        </w:rPr>
        <w:drawing>
          <wp:inline distT="0" distB="0" distL="0" distR="0">
            <wp:extent cx="2344297" cy="241278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8-05-29 오후 2.34.3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9877" cy="24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 Myeongjo" w:eastAsia="Nanum Myeongjo" w:hAnsi="Nanum Myeongjo"/>
          <w:noProof/>
          <w:sz w:val="20"/>
          <w:szCs w:val="20"/>
          <w:lang w:val="en-US"/>
        </w:rPr>
        <w:drawing>
          <wp:inline distT="0" distB="0" distL="0" distR="0">
            <wp:extent cx="2351314" cy="242000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05-29 오후 2.34.3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8961" cy="24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7B5" w:rsidRDefault="008E77B5" w:rsidP="00994753">
      <w:pPr>
        <w:rPr>
          <w:rFonts w:ascii="Nanum Myeongjo" w:eastAsia="Nanum Myeongjo" w:hAnsi="Nanum Myeongjo" w:hint="eastAsia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각각 </w:t>
      </w:r>
      <w:r w:rsidR="00E52CBE">
        <w:rPr>
          <w:rFonts w:ascii="Nanum Myeongjo" w:eastAsia="Nanum Myeongjo" w:hAnsi="Nanum Myeongjo"/>
          <w:sz w:val="20"/>
          <w:szCs w:val="20"/>
          <w:lang w:val="en-US"/>
        </w:rPr>
        <w:t xml:space="preserve">S </w:t>
      </w:r>
      <w:r w:rsidR="00E52CBE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와 </w:t>
      </w:r>
      <w:r w:rsidR="00E52CBE">
        <w:rPr>
          <w:rFonts w:ascii="Nanum Myeongjo" w:eastAsia="Nanum Myeongjo" w:hAnsi="Nanum Myeongjo"/>
          <w:sz w:val="20"/>
          <w:szCs w:val="20"/>
          <w:lang w:val="en-US"/>
        </w:rPr>
        <w:t xml:space="preserve">A </w:t>
      </w:r>
      <w:r w:rsidR="00E52CBE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키를 눌러 줌 아웃, 줌 인 한 결과입니다. </w:t>
      </w:r>
    </w:p>
    <w:p w:rsidR="008E77B5" w:rsidRDefault="008E77B5" w:rsidP="008E77B5">
      <w:pPr>
        <w:pStyle w:val="ac"/>
        <w:numPr>
          <w:ilvl w:val="0"/>
          <w:numId w:val="3"/>
        </w:numPr>
        <w:rPr>
          <w:rFonts w:ascii="Nanum Myeongjo" w:eastAsia="Nanum Myeongjo" w:hAnsi="Nanum Myeongjo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sz w:val="20"/>
          <w:szCs w:val="20"/>
          <w:lang w:val="en-US"/>
        </w:rPr>
        <w:t>.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obj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파일 로드 후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파싱하기</w:t>
      </w:r>
      <w:proofErr w:type="spellEnd"/>
      <w:r w:rsidR="00E52CBE"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drawing>
          <wp:inline distT="0" distB="0" distL="0" distR="0" wp14:anchorId="1C438672" wp14:editId="658973D1">
            <wp:extent cx="4859833" cy="4134010"/>
            <wp:effectExtent l="0" t="0" r="444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8-06-09 오후 9.34.5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310" cy="41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BE" w:rsidRPr="00D06C2D" w:rsidRDefault="008404FA" w:rsidP="00E52CBE">
      <w:pPr>
        <w:rPr>
          <w:rFonts w:ascii="Nanum Myeongjo" w:eastAsia="Nanum Myeongjo" w:hAnsi="Nanum Myeongjo" w:hint="eastAsia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sz w:val="20"/>
          <w:szCs w:val="20"/>
          <w:lang w:val="en-US"/>
        </w:rPr>
        <w:lastRenderedPageBreak/>
        <w:t>.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obj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라는 특정 포맷의 파일 형식을 </w:t>
      </w:r>
      <w:r>
        <w:rPr>
          <w:rFonts w:ascii="Nanum Myeongjo" w:eastAsia="Nanum Myeongjo" w:hAnsi="Nanum Myeongjo"/>
          <w:sz w:val="20"/>
          <w:szCs w:val="20"/>
          <w:lang w:val="en-US"/>
        </w:rPr>
        <w:t xml:space="preserve">open()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하여 읽고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파싱합니다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.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파싱한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정보는 적절한 자료구조로 관리해주</w:t>
      </w:r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>어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야 합니다. </w:t>
      </w:r>
      <w:r>
        <w:rPr>
          <w:rFonts w:ascii="Nanum Myeongjo" w:eastAsia="Nanum Myeongjo" w:hAnsi="Nanum Myeongjo"/>
          <w:sz w:val="20"/>
          <w:szCs w:val="20"/>
          <w:lang w:val="en-US"/>
        </w:rPr>
        <w:t>V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로 시작하는 </w:t>
      </w:r>
      <w:r>
        <w:rPr>
          <w:rFonts w:ascii="Nanum Myeongjo" w:eastAsia="Nanum Myeongjo" w:hAnsi="Nanum Myeongjo"/>
          <w:sz w:val="20"/>
          <w:szCs w:val="20"/>
          <w:lang w:val="en-US"/>
        </w:rPr>
        <w:t xml:space="preserve">line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에 담긴 </w:t>
      </w:r>
      <w:r>
        <w:rPr>
          <w:rFonts w:ascii="Nanum Myeongjo" w:eastAsia="Nanum Myeongjo" w:hAnsi="Nanum Myeongjo"/>
          <w:sz w:val="20"/>
          <w:szCs w:val="20"/>
          <w:lang w:val="en-US"/>
        </w:rPr>
        <w:t xml:space="preserve">vertex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정보를 저장하기 위한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gVertexArray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 xml:space="preserve"> ,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vn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으로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시작하는 </w:t>
      </w:r>
      <w:r>
        <w:rPr>
          <w:rFonts w:ascii="Nanum Myeongjo" w:eastAsia="Nanum Myeongjo" w:hAnsi="Nanum Myeongjo"/>
          <w:sz w:val="20"/>
          <w:szCs w:val="20"/>
          <w:lang w:val="en-US"/>
        </w:rPr>
        <w:t>line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에 담긴 </w:t>
      </w:r>
      <w:r>
        <w:rPr>
          <w:rFonts w:ascii="Nanum Myeongjo" w:eastAsia="Nanum Myeongjo" w:hAnsi="Nanum Myeongjo"/>
          <w:sz w:val="20"/>
          <w:szCs w:val="20"/>
          <w:lang w:val="en-US"/>
        </w:rPr>
        <w:t xml:space="preserve">vertex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nomal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vecter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정보를 저장하기 위한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gVertexNormalArray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, 그리고 </w:t>
      </w:r>
      <w:r>
        <w:rPr>
          <w:rFonts w:ascii="Nanum Myeongjo" w:eastAsia="Nanum Myeongjo" w:hAnsi="Nanum Myeongjo"/>
          <w:sz w:val="20"/>
          <w:szCs w:val="20"/>
          <w:lang w:val="en-US"/>
        </w:rPr>
        <w:t>f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로 시작하는 </w:t>
      </w:r>
      <w:r>
        <w:rPr>
          <w:rFonts w:ascii="Nanum Myeongjo" w:eastAsia="Nanum Myeongjo" w:hAnsi="Nanum Myeongjo"/>
          <w:sz w:val="20"/>
          <w:szCs w:val="20"/>
          <w:lang w:val="en-US"/>
        </w:rPr>
        <w:t>line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에 있는 각각의 </w:t>
      </w:r>
      <w:r>
        <w:rPr>
          <w:rFonts w:ascii="Nanum Myeongjo" w:eastAsia="Nanum Myeongjo" w:hAnsi="Nanum Myeongjo"/>
          <w:sz w:val="20"/>
          <w:szCs w:val="20"/>
          <w:lang w:val="en-US"/>
        </w:rPr>
        <w:t xml:space="preserve">face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정보를 저장하기 위한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gFaceArrays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를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글로벌 변수로 선언해주었습니다. 각각의 </w:t>
      </w:r>
      <w:r>
        <w:rPr>
          <w:rFonts w:ascii="Nanum Myeongjo" w:eastAsia="Nanum Myeongjo" w:hAnsi="Nanum Myeongjo"/>
          <w:sz w:val="20"/>
          <w:szCs w:val="20"/>
          <w:lang w:val="en-US"/>
        </w:rPr>
        <w:t>face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>는</w:t>
      </w:r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n개 </w:t>
      </w:r>
      <w:r w:rsidR="00D06C2D">
        <w:rPr>
          <w:rFonts w:ascii="Nanum Myeongjo" w:eastAsia="Nanum Myeongjo" w:hAnsi="Nanum Myeongjo"/>
          <w:sz w:val="20"/>
          <w:szCs w:val="20"/>
          <w:lang w:val="en-US"/>
        </w:rPr>
        <w:t>vertex</w:t>
      </w:r>
      <w:proofErr w:type="spellStart"/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>를</w:t>
      </w:r>
      <w:proofErr w:type="spellEnd"/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가지는 </w:t>
      </w:r>
      <w:r w:rsidR="00D06C2D">
        <w:rPr>
          <w:rFonts w:ascii="Nanum Myeongjo" w:eastAsia="Nanum Myeongjo" w:hAnsi="Nanum Myeongjo"/>
          <w:sz w:val="20"/>
          <w:szCs w:val="20"/>
          <w:lang w:val="en-US"/>
        </w:rPr>
        <w:t>polygon</w:t>
      </w:r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일 수 있으며 이에 따라 저장하게 되는 정보의 크기가 달라지므로 </w:t>
      </w:r>
      <w:r w:rsidR="00D06C2D">
        <w:rPr>
          <w:rFonts w:ascii="Nanum Myeongjo" w:eastAsia="Nanum Myeongjo" w:hAnsi="Nanum Myeongjo"/>
          <w:sz w:val="20"/>
          <w:szCs w:val="20"/>
          <w:lang w:val="en-US"/>
        </w:rPr>
        <w:t>class</w:t>
      </w:r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proofErr w:type="spellStart"/>
      <w:r w:rsidR="00D06C2D">
        <w:rPr>
          <w:rFonts w:ascii="Nanum Myeongjo" w:eastAsia="Nanum Myeongjo" w:hAnsi="Nanum Myeongjo"/>
          <w:sz w:val="20"/>
          <w:szCs w:val="20"/>
          <w:lang w:val="en-US"/>
        </w:rPr>
        <w:t>FaceArray</w:t>
      </w:r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>를</w:t>
      </w:r>
      <w:proofErr w:type="spellEnd"/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선언하여 해당 </w:t>
      </w:r>
      <w:r w:rsidR="00D06C2D">
        <w:rPr>
          <w:rFonts w:ascii="Nanum Myeongjo" w:eastAsia="Nanum Myeongjo" w:hAnsi="Nanum Myeongjo"/>
          <w:sz w:val="20"/>
          <w:szCs w:val="20"/>
          <w:lang w:val="en-US"/>
        </w:rPr>
        <w:t>face</w:t>
      </w:r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에 대한 </w:t>
      </w:r>
      <w:r w:rsidR="00D06C2D">
        <w:rPr>
          <w:rFonts w:ascii="Nanum Myeongjo" w:eastAsia="Nanum Myeongjo" w:hAnsi="Nanum Myeongjo"/>
          <w:sz w:val="20"/>
          <w:szCs w:val="20"/>
          <w:lang w:val="en-US"/>
        </w:rPr>
        <w:t>data</w:t>
      </w:r>
      <w:proofErr w:type="spellStart"/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>를</w:t>
      </w:r>
      <w:proofErr w:type="spellEnd"/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관리합니다. </w:t>
      </w:r>
      <w:proofErr w:type="spellStart"/>
      <w:r w:rsidR="00D06C2D">
        <w:rPr>
          <w:rFonts w:ascii="Nanum Myeongjo" w:eastAsia="Nanum Myeongjo" w:hAnsi="Nanum Myeongjo"/>
          <w:sz w:val="20"/>
          <w:szCs w:val="20"/>
          <w:lang w:val="en-US"/>
        </w:rPr>
        <w:t>gFaceArrays</w:t>
      </w:r>
      <w:proofErr w:type="spellEnd"/>
      <w:r w:rsidR="00D06C2D"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는 </w:t>
      </w:r>
      <w:proofErr w:type="spellStart"/>
      <w:r w:rsidR="00D06C2D">
        <w:rPr>
          <w:rFonts w:ascii="Nanum Myeongjo" w:eastAsia="Nanum Myeongjo" w:hAnsi="Nanum Myeongjo"/>
          <w:sz w:val="20"/>
          <w:szCs w:val="20"/>
          <w:lang w:val="en-US"/>
        </w:rPr>
        <w:t>FaceArray</w:t>
      </w:r>
      <w:proofErr w:type="spellEnd"/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클래스타입의 </w:t>
      </w:r>
      <w:proofErr w:type="spellStart"/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>어레이입니다</w:t>
      </w:r>
      <w:proofErr w:type="spellEnd"/>
      <w:r w:rsidR="00D06C2D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. </w:t>
      </w:r>
    </w:p>
    <w:p w:rsidR="00E52CBE" w:rsidRPr="00D06C2D" w:rsidRDefault="00D06C2D" w:rsidP="00D06C2D">
      <w:pPr>
        <w:jc w:val="both"/>
        <w:rPr>
          <w:rFonts w:ascii="Nanum Myeongjo" w:eastAsia="Nanum Myeongjo" w:hAnsi="Nanum Myeongjo" w:hint="eastAsia"/>
          <w:sz w:val="20"/>
          <w:szCs w:val="20"/>
          <w:lang w:val="en-US"/>
        </w:rPr>
      </w:pPr>
      <w:r>
        <w:rPr>
          <w:rFonts w:ascii="Nanum Myeongjo" w:eastAsia="Nanum Myeongjo" w:hAnsi="Nanum Myeongjo"/>
          <w:sz w:val="20"/>
          <w:szCs w:val="20"/>
          <w:lang w:val="en-US"/>
        </w:rPr>
        <w:t>4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개 이상의 </w:t>
      </w:r>
      <w:r>
        <w:rPr>
          <w:rFonts w:ascii="Nanum Myeongjo" w:eastAsia="Nanum Myeongjo" w:hAnsi="Nanum Myeongjo"/>
          <w:sz w:val="20"/>
          <w:szCs w:val="20"/>
          <w:lang w:val="en-US"/>
        </w:rPr>
        <w:t>vertex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를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갖는 </w:t>
      </w:r>
      <w:r>
        <w:rPr>
          <w:rFonts w:ascii="Nanum Myeongjo" w:eastAsia="Nanum Myeongjo" w:hAnsi="Nanum Myeongjo"/>
          <w:sz w:val="20"/>
          <w:szCs w:val="20"/>
          <w:lang w:val="en-US"/>
        </w:rPr>
        <w:t>polygon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을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여러개의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삼각형으로 나누기 위해 클래스 안에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mkaeTriangle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함수를 정의하였습니다. 해당 함수에서는 </w:t>
      </w:r>
      <w:r>
        <w:rPr>
          <w:rFonts w:ascii="Nanum Myeongjo" w:eastAsia="Nanum Myeongjo" w:hAnsi="Nanum Myeongjo"/>
          <w:sz w:val="20"/>
          <w:szCs w:val="20"/>
          <w:lang w:val="en-US"/>
        </w:rPr>
        <w:t xml:space="preserve">index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기준 </w:t>
      </w:r>
      <w:r>
        <w:rPr>
          <w:rFonts w:ascii="Nanum Myeongjo" w:eastAsia="Nanum Myeongjo" w:hAnsi="Nanum Myeongjo"/>
          <w:sz w:val="20"/>
          <w:szCs w:val="20"/>
          <w:lang w:val="en-US"/>
        </w:rPr>
        <w:t>(0,1,2)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r>
        <w:rPr>
          <w:rFonts w:ascii="Nanum Myeongjo" w:eastAsia="Nanum Myeongjo" w:hAnsi="Nanum Myeongjo"/>
          <w:sz w:val="20"/>
          <w:szCs w:val="20"/>
          <w:lang w:val="en-US"/>
        </w:rPr>
        <w:t>(0,2,3)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r>
        <w:rPr>
          <w:rFonts w:ascii="Nanum Myeongjo" w:eastAsia="Nanum Myeongjo" w:hAnsi="Nanum Myeongjo"/>
          <w:sz w:val="20"/>
          <w:szCs w:val="20"/>
          <w:lang w:val="en-US"/>
        </w:rPr>
        <w:t>(0,3,4)…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과 같은 형태로 </w:t>
      </w:r>
      <w:r>
        <w:rPr>
          <w:rFonts w:ascii="Nanum Myeongjo" w:eastAsia="Nanum Myeongjo" w:hAnsi="Nanum Myeongjo"/>
          <w:sz w:val="20"/>
          <w:szCs w:val="20"/>
          <w:lang w:val="en-US"/>
        </w:rPr>
        <w:t>face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r>
        <w:rPr>
          <w:rFonts w:ascii="Nanum Myeongjo" w:eastAsia="Nanum Myeongjo" w:hAnsi="Nanum Myeongjo"/>
          <w:sz w:val="20"/>
          <w:szCs w:val="20"/>
          <w:lang w:val="en-US"/>
        </w:rPr>
        <w:t>array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를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조작하여 새로운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triangleArr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를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만들어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리턴합니다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. </w:t>
      </w:r>
    </w:p>
    <w:p w:rsidR="00E52CBE" w:rsidRDefault="00E52CBE" w:rsidP="00E52CBE">
      <w:pPr>
        <w:rPr>
          <w:rFonts w:ascii="Nanum Myeongjo" w:eastAsia="Nanum Myeongjo" w:hAnsi="Nanum Myeongjo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drawing>
          <wp:inline distT="0" distB="0" distL="0" distR="0">
            <wp:extent cx="4410636" cy="225370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8-06-09 오후 8.15.4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3779" cy="226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C2D" w:rsidRDefault="00D06C2D" w:rsidP="00E52CBE">
      <w:pPr>
        <w:rPr>
          <w:rFonts w:ascii="Nanum Myeongjo" w:eastAsia="Nanum Myeongjo" w:hAnsi="Nanum Myeongjo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sz w:val="20"/>
          <w:szCs w:val="20"/>
          <w:lang w:val="en-US"/>
        </w:rPr>
        <w:t>이는 .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obj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파일을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드래그앤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드롭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하였을때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수행하게 될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콜백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펑션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drop_callback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>()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입니다.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해당함수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안에서 자료구조를 위한 전역 변수들을 초기화 합니다. 이는 하나의 오브젝트 파일을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렌더하고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있을 때 다른 오브젝트 파일에 대한 드래그 앤 드롭이 수행되었을 때 자료구조의 정상적이 초기화를 위함입니다.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gFaceArray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변수를 초기화하는 과정에서 </w:t>
      </w:r>
      <w:r>
        <w:rPr>
          <w:rFonts w:ascii="Nanum Myeongjo" w:eastAsia="Nanum Myeongjo" w:hAnsi="Nanum Myeongjo"/>
          <w:sz w:val="20"/>
          <w:szCs w:val="20"/>
          <w:lang w:val="en-US"/>
        </w:rPr>
        <w:t>for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문의 </w:t>
      </w:r>
      <w:r>
        <w:rPr>
          <w:rFonts w:ascii="Nanum Myeongjo" w:eastAsia="Nanum Myeongjo" w:hAnsi="Nanum Myeongjo"/>
          <w:sz w:val="20"/>
          <w:szCs w:val="20"/>
          <w:lang w:val="en-US"/>
        </w:rPr>
        <w:t>range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를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수정하여 최대 </w:t>
      </w:r>
      <w:r>
        <w:rPr>
          <w:rFonts w:ascii="Nanum Myeongjo" w:eastAsia="Nanum Myeongjo" w:hAnsi="Nanum Myeongjo"/>
          <w:sz w:val="20"/>
          <w:szCs w:val="20"/>
          <w:lang w:val="en-US"/>
        </w:rPr>
        <w:t>face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개수를 조절할 수 있습니다. 모든 자료구조의 초기화가 끝나면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read_and_print_file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 xml:space="preserve">()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함수를 호출 합니다. </w:t>
      </w:r>
      <w:r>
        <w:rPr>
          <w:rFonts w:ascii="Nanum Myeongjo" w:eastAsia="Nanum Myeongjo" w:hAnsi="Nanum Myeongjo"/>
          <w:sz w:val="20"/>
          <w:szCs w:val="20"/>
          <w:lang w:val="en-US"/>
        </w:rPr>
        <w:t>(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>다음페이지에 코드</w:t>
      </w:r>
      <w:r>
        <w:rPr>
          <w:rFonts w:ascii="Nanum Myeongjo" w:eastAsia="Nanum Myeongjo" w:hAnsi="Nanum Myeongjo"/>
          <w:sz w:val="20"/>
          <w:szCs w:val="20"/>
          <w:lang w:val="en-US"/>
        </w:rPr>
        <w:t>)</w:t>
      </w:r>
    </w:p>
    <w:p w:rsidR="00D06C2D" w:rsidRPr="000A37C1" w:rsidRDefault="00D06C2D" w:rsidP="00E52CBE">
      <w:pPr>
        <w:rPr>
          <w:rFonts w:ascii="Nanum Myeongjo" w:eastAsia="Nanum Myeongjo" w:hAnsi="Nanum Myeongjo" w:hint="eastAsia"/>
          <w:sz w:val="20"/>
          <w:szCs w:val="20"/>
          <w:lang w:val="en-US"/>
        </w:rPr>
      </w:pP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Read_and_print_file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함수에서는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파일을 오픈한 뒤 </w:t>
      </w:r>
      <w:proofErr w:type="spellStart"/>
      <w:r w:rsidR="000A37C1">
        <w:rPr>
          <w:rFonts w:ascii="Nanum Myeongjo" w:eastAsia="Nanum Myeongjo" w:hAnsi="Nanum Myeongjo"/>
          <w:sz w:val="20"/>
          <w:szCs w:val="20"/>
          <w:lang w:val="en-US"/>
        </w:rPr>
        <w:t>readline</w:t>
      </w:r>
      <w:proofErr w:type="spellEnd"/>
      <w:r w:rsidR="000A37C1">
        <w:rPr>
          <w:rFonts w:ascii="Nanum Myeongjo" w:eastAsia="Nanum Myeongjo" w:hAnsi="Nanum Myeongjo"/>
          <w:sz w:val="20"/>
          <w:szCs w:val="20"/>
          <w:lang w:val="en-US"/>
        </w:rPr>
        <w:t xml:space="preserve">() 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함수를 통해 라인 단위로 읽어가며 </w:t>
      </w:r>
      <w:proofErr w:type="spellStart"/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>파싱합니다</w:t>
      </w:r>
      <w:proofErr w:type="spellEnd"/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. </w:t>
      </w:r>
      <w:proofErr w:type="spellStart"/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>첫글자가</w:t>
      </w:r>
      <w:proofErr w:type="spellEnd"/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r w:rsidR="000A37C1">
        <w:rPr>
          <w:rFonts w:ascii="Nanum Myeongjo" w:eastAsia="Nanum Myeongjo" w:hAnsi="Nanum Myeongjo"/>
          <w:sz w:val="20"/>
          <w:szCs w:val="20"/>
          <w:lang w:val="en-US"/>
        </w:rPr>
        <w:t>v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이면 </w:t>
      </w:r>
      <w:r w:rsidR="000A37C1">
        <w:rPr>
          <w:rFonts w:ascii="Nanum Myeongjo" w:eastAsia="Nanum Myeongjo" w:hAnsi="Nanum Myeongjo"/>
          <w:sz w:val="20"/>
          <w:szCs w:val="20"/>
          <w:lang w:val="en-US"/>
        </w:rPr>
        <w:t xml:space="preserve">vertex array 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에, </w:t>
      </w:r>
      <w:proofErr w:type="spellStart"/>
      <w:r w:rsidR="000A37C1">
        <w:rPr>
          <w:rFonts w:ascii="Nanum Myeongjo" w:eastAsia="Nanum Myeongjo" w:hAnsi="Nanum Myeongjo"/>
          <w:sz w:val="20"/>
          <w:szCs w:val="20"/>
          <w:lang w:val="en-US"/>
        </w:rPr>
        <w:t>vn</w:t>
      </w:r>
      <w:proofErr w:type="spellEnd"/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이면 </w:t>
      </w:r>
      <w:proofErr w:type="spellStart"/>
      <w:r w:rsidR="000A37C1">
        <w:rPr>
          <w:rFonts w:ascii="Nanum Myeongjo" w:eastAsia="Nanum Myeongjo" w:hAnsi="Nanum Myeongjo"/>
          <w:sz w:val="20"/>
          <w:szCs w:val="20"/>
          <w:lang w:val="en-US"/>
        </w:rPr>
        <w:t>vertexNormal</w:t>
      </w:r>
      <w:proofErr w:type="spellEnd"/>
      <w:r w:rsidR="000A37C1">
        <w:rPr>
          <w:rFonts w:ascii="Nanum Myeongjo" w:eastAsia="Nanum Myeongjo" w:hAnsi="Nanum Myeongjo"/>
          <w:sz w:val="20"/>
          <w:szCs w:val="20"/>
          <w:lang w:val="en-US"/>
        </w:rPr>
        <w:t xml:space="preserve"> array 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에 </w:t>
      </w:r>
      <w:r w:rsidR="000A37C1">
        <w:rPr>
          <w:rFonts w:ascii="Nanum Myeongjo" w:eastAsia="Nanum Myeongjo" w:hAnsi="Nanum Myeongjo"/>
          <w:sz w:val="20"/>
          <w:szCs w:val="20"/>
          <w:lang w:val="en-US"/>
        </w:rPr>
        <w:t>,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r w:rsidR="000A37C1">
        <w:rPr>
          <w:rFonts w:ascii="Nanum Myeongjo" w:eastAsia="Nanum Myeongjo" w:hAnsi="Nanum Myeongjo"/>
          <w:sz w:val="20"/>
          <w:szCs w:val="20"/>
          <w:lang w:val="en-US"/>
        </w:rPr>
        <w:t xml:space="preserve">f 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이면 </w:t>
      </w:r>
      <w:proofErr w:type="spellStart"/>
      <w:r w:rsidR="000A37C1">
        <w:rPr>
          <w:rFonts w:ascii="Nanum Myeongjo" w:eastAsia="Nanum Myeongjo" w:hAnsi="Nanum Myeongjo"/>
          <w:sz w:val="20"/>
          <w:szCs w:val="20"/>
          <w:lang w:val="en-US"/>
        </w:rPr>
        <w:t>faceArrays</w:t>
      </w:r>
      <w:proofErr w:type="spellEnd"/>
      <w:r w:rsidR="000A37C1">
        <w:rPr>
          <w:rFonts w:ascii="Nanum Myeongjo" w:eastAsia="Nanum Myeongjo" w:hAnsi="Nanum Myeongjo"/>
          <w:sz w:val="20"/>
          <w:szCs w:val="20"/>
          <w:lang w:val="en-US"/>
        </w:rPr>
        <w:t xml:space="preserve"> (face class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로 이루어진 </w:t>
      </w:r>
      <w:r w:rsidR="000A37C1">
        <w:rPr>
          <w:rFonts w:ascii="Nanum Myeongjo" w:eastAsia="Nanum Myeongjo" w:hAnsi="Nanum Myeongjo"/>
          <w:sz w:val="20"/>
          <w:szCs w:val="20"/>
          <w:lang w:val="en-US"/>
        </w:rPr>
        <w:t>array)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에 넣습니다. 동시에 총 </w:t>
      </w:r>
      <w:r w:rsidR="000A37C1">
        <w:rPr>
          <w:rFonts w:ascii="Nanum Myeongjo" w:eastAsia="Nanum Myeongjo" w:hAnsi="Nanum Myeongjo"/>
          <w:sz w:val="20"/>
          <w:szCs w:val="20"/>
          <w:lang w:val="en-US"/>
        </w:rPr>
        <w:t>face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의 개수와 </w:t>
      </w:r>
      <w:r w:rsidR="000A37C1">
        <w:rPr>
          <w:rFonts w:ascii="Nanum Myeongjo" w:eastAsia="Nanum Myeongjo" w:hAnsi="Nanum Myeongjo"/>
          <w:sz w:val="20"/>
          <w:szCs w:val="20"/>
          <w:lang w:val="en-US"/>
        </w:rPr>
        <w:t xml:space="preserve">vertex </w:t>
      </w:r>
      <w:proofErr w:type="spellStart"/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>개수마다의</w:t>
      </w:r>
      <w:proofErr w:type="spellEnd"/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r w:rsidR="000A37C1">
        <w:rPr>
          <w:rFonts w:ascii="Nanum Myeongjo" w:eastAsia="Nanum Myeongjo" w:hAnsi="Nanum Myeongjo"/>
          <w:sz w:val="20"/>
          <w:szCs w:val="20"/>
          <w:lang w:val="en-US"/>
        </w:rPr>
        <w:t>face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개수를,  </w:t>
      </w:r>
      <w:proofErr w:type="spellStart"/>
      <w:r w:rsidR="000A37C1">
        <w:rPr>
          <w:rFonts w:ascii="Nanum Myeongjo" w:eastAsia="Nanum Myeongjo" w:hAnsi="Nanum Myeongjo"/>
          <w:sz w:val="20"/>
          <w:szCs w:val="20"/>
          <w:lang w:val="en-US"/>
        </w:rPr>
        <w:t>gTotalFace</w:t>
      </w:r>
      <w:proofErr w:type="spellEnd"/>
      <w:r w:rsidR="000A37C1"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와 </w:t>
      </w:r>
      <w:proofErr w:type="spellStart"/>
      <w:r w:rsidR="000A37C1">
        <w:rPr>
          <w:rFonts w:ascii="Nanum Myeongjo" w:eastAsia="Nanum Myeongjo" w:hAnsi="Nanum Myeongjo"/>
          <w:sz w:val="20"/>
          <w:szCs w:val="20"/>
          <w:lang w:val="en-US"/>
        </w:rPr>
        <w:t>faceCount</w:t>
      </w:r>
      <w:proofErr w:type="spellEnd"/>
      <w:r w:rsidR="000A37C1">
        <w:rPr>
          <w:rFonts w:ascii="Nanum Myeongjo" w:eastAsia="Nanum Myeongjo" w:hAnsi="Nanum Myeongjo"/>
          <w:sz w:val="20"/>
          <w:szCs w:val="20"/>
          <w:lang w:val="en-US"/>
        </w:rPr>
        <w:t>[]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에 저장합니다. 모든 라인의 읽기가 끝나면 저장된 </w:t>
      </w:r>
      <w:r w:rsidR="000A37C1">
        <w:rPr>
          <w:rFonts w:ascii="Nanum Myeongjo" w:eastAsia="Nanum Myeongjo" w:hAnsi="Nanum Myeongjo"/>
          <w:sz w:val="20"/>
          <w:szCs w:val="20"/>
          <w:lang w:val="en-US"/>
        </w:rPr>
        <w:t>count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들을 적절히 출력한 후 </w:t>
      </w:r>
      <w:proofErr w:type="spellStart"/>
      <w:r w:rsidR="000A37C1">
        <w:rPr>
          <w:rFonts w:ascii="Nanum Myeongjo" w:eastAsia="Nanum Myeongjo" w:hAnsi="Nanum Myeongjo"/>
          <w:sz w:val="20"/>
          <w:szCs w:val="20"/>
          <w:lang w:val="en-US"/>
        </w:rPr>
        <w:t>makeTriangle_createVertexArraySeperate</w:t>
      </w:r>
      <w:proofErr w:type="spellEnd"/>
      <w:r w:rsidR="000A37C1">
        <w:rPr>
          <w:rFonts w:ascii="Nanum Myeongjo" w:eastAsia="Nanum Myeongjo" w:hAnsi="Nanum Myeongjo"/>
          <w:sz w:val="20"/>
          <w:szCs w:val="20"/>
          <w:lang w:val="en-US"/>
        </w:rPr>
        <w:t>()</w:t>
      </w:r>
      <w:r w:rsidR="000A37C1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함수를 호출합니다. </w:t>
      </w:r>
    </w:p>
    <w:p w:rsidR="008E77B5" w:rsidRDefault="00E52CBE" w:rsidP="008E77B5">
      <w:pPr>
        <w:rPr>
          <w:rFonts w:ascii="Nanum Myeongjo" w:eastAsia="Nanum Myeongjo" w:hAnsi="Nanum Myeongjo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217459" cy="3983459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8-06-09 오후 8.20.5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4270" cy="400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2D"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drawing>
          <wp:inline distT="0" distB="0" distL="0" distR="0" wp14:anchorId="41EF101D" wp14:editId="0B4A05F9">
            <wp:extent cx="5217160" cy="3684708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8-06-09 오후 8.21.2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7414" cy="369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C1" w:rsidRDefault="000A37C1" w:rsidP="008E77B5">
      <w:pPr>
        <w:rPr>
          <w:rFonts w:ascii="Nanum Myeongjo" w:eastAsia="Nanum Myeongjo" w:hAnsi="Nanum Myeongjo"/>
          <w:sz w:val="20"/>
          <w:szCs w:val="20"/>
          <w:lang w:val="en-US"/>
        </w:rPr>
      </w:pPr>
    </w:p>
    <w:p w:rsidR="000A37C1" w:rsidRDefault="000A37C1" w:rsidP="008E77B5">
      <w:pPr>
        <w:rPr>
          <w:rFonts w:ascii="Nanum Myeongjo" w:eastAsia="Nanum Myeongjo" w:hAnsi="Nanum Myeongjo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lastRenderedPageBreak/>
        <w:drawing>
          <wp:inline distT="0" distB="0" distL="0" distR="0" wp14:anchorId="38B73B2F" wp14:editId="686642D4">
            <wp:extent cx="4702629" cy="203406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8-06-09 오후 8.23.5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149" cy="20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7C1" w:rsidRDefault="000A37C1" w:rsidP="008E77B5">
      <w:pPr>
        <w:rPr>
          <w:rFonts w:ascii="Nanum Myeongjo" w:eastAsia="Nanum Myeongjo" w:hAnsi="Nanum Myeongjo" w:hint="eastAsia"/>
          <w:sz w:val="20"/>
          <w:szCs w:val="20"/>
          <w:lang w:val="en-US"/>
        </w:rPr>
      </w:pP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MakeTriangle_createVertexArraySeperate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함수는 </w:t>
      </w:r>
      <w:proofErr w:type="spellStart"/>
      <w:r w:rsidR="00AF7415">
        <w:rPr>
          <w:rFonts w:ascii="Nanum Myeongjo" w:eastAsia="Nanum Myeongjo" w:hAnsi="Nanum Myeongjo"/>
          <w:sz w:val="20"/>
          <w:szCs w:val="20"/>
          <w:lang w:val="en-US"/>
        </w:rPr>
        <w:t>gFaceArrays</w:t>
      </w:r>
      <w:proofErr w:type="spellEnd"/>
      <w:r w:rsidR="00AF7415"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 w:rsidR="00AF741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배열을 구성하는 </w:t>
      </w:r>
      <w:proofErr w:type="spellStart"/>
      <w:r w:rsidR="00AF7415">
        <w:rPr>
          <w:rFonts w:ascii="Nanum Myeongjo" w:eastAsia="Nanum Myeongjo" w:hAnsi="Nanum Myeongjo"/>
          <w:sz w:val="20"/>
          <w:szCs w:val="20"/>
          <w:lang w:val="en-US"/>
        </w:rPr>
        <w:t>FaceArray</w:t>
      </w:r>
      <w:proofErr w:type="spellEnd"/>
      <w:r w:rsidR="00AF7415"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 w:rsidR="00AF741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클래스 </w:t>
      </w:r>
      <w:proofErr w:type="spellStart"/>
      <w:r w:rsidR="00AF7415">
        <w:rPr>
          <w:rFonts w:ascii="Nanum Myeongjo" w:eastAsia="Nanum Myeongjo" w:hAnsi="Nanum Myeongjo" w:hint="eastAsia"/>
          <w:sz w:val="20"/>
          <w:szCs w:val="20"/>
          <w:lang w:val="en-US"/>
        </w:rPr>
        <w:t>인자들에게</w:t>
      </w:r>
      <w:proofErr w:type="spellEnd"/>
      <w:r w:rsidR="00AF741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차례대로  클래스 내부 멤버 함수 </w:t>
      </w:r>
      <w:r w:rsidR="00AF7415">
        <w:rPr>
          <w:rFonts w:ascii="Nanum Myeongjo" w:eastAsia="Nanum Myeongjo" w:hAnsi="Nanum Myeongjo"/>
          <w:sz w:val="20"/>
          <w:szCs w:val="20"/>
          <w:lang w:val="en-US"/>
        </w:rPr>
        <w:t xml:space="preserve">make </w:t>
      </w:r>
      <w:proofErr w:type="spellStart"/>
      <w:r w:rsidR="00AF7415">
        <w:rPr>
          <w:rFonts w:ascii="Nanum Myeongjo" w:eastAsia="Nanum Myeongjo" w:hAnsi="Nanum Myeongjo"/>
          <w:sz w:val="20"/>
          <w:szCs w:val="20"/>
          <w:lang w:val="en-US"/>
        </w:rPr>
        <w:t>Triagle</w:t>
      </w:r>
      <w:proofErr w:type="spellEnd"/>
      <w:r w:rsidR="00AF7415"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 w:rsidR="00AF741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을 시행합니다. </w:t>
      </w:r>
      <w:proofErr w:type="spellStart"/>
      <w:r w:rsidR="00AF7415">
        <w:rPr>
          <w:rFonts w:ascii="Nanum Myeongjo" w:eastAsia="Nanum Myeongjo" w:hAnsi="Nanum Myeongjo"/>
          <w:sz w:val="20"/>
          <w:szCs w:val="20"/>
          <w:lang w:val="en-US"/>
        </w:rPr>
        <w:t>MakeTriangle</w:t>
      </w:r>
      <w:proofErr w:type="spellEnd"/>
      <w:r w:rsidR="00AF7415"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 w:rsidR="00AF7415">
        <w:rPr>
          <w:rFonts w:ascii="Nanum Myeongjo" w:eastAsia="Nanum Myeongjo" w:hAnsi="Nanum Myeongjo" w:hint="eastAsia"/>
          <w:sz w:val="20"/>
          <w:szCs w:val="20"/>
          <w:lang w:val="en-US"/>
        </w:rPr>
        <w:t>은</w:t>
      </w:r>
      <w:r w:rsidR="002C44DB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삼각 </w:t>
      </w:r>
      <w:proofErr w:type="spellStart"/>
      <w:r w:rsidR="002C44DB">
        <w:rPr>
          <w:rFonts w:ascii="Nanum Myeongjo" w:eastAsia="Nanum Myeongjo" w:hAnsi="Nanum Myeongjo" w:hint="eastAsia"/>
          <w:sz w:val="20"/>
          <w:szCs w:val="20"/>
          <w:lang w:val="en-US"/>
        </w:rPr>
        <w:t>메쉬를</w:t>
      </w:r>
      <w:proofErr w:type="spellEnd"/>
      <w:r w:rsidR="002C44DB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proofErr w:type="spellStart"/>
      <w:r w:rsidR="002C44DB">
        <w:rPr>
          <w:rFonts w:ascii="Nanum Myeongjo" w:eastAsia="Nanum Myeongjo" w:hAnsi="Nanum Myeongjo" w:hint="eastAsia"/>
          <w:sz w:val="20"/>
          <w:szCs w:val="20"/>
          <w:lang w:val="en-US"/>
        </w:rPr>
        <w:t>리턴하게</w:t>
      </w:r>
      <w:proofErr w:type="spellEnd"/>
      <w:r w:rsidR="002C44DB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되고, </w:t>
      </w:r>
      <w:proofErr w:type="spellStart"/>
      <w:r w:rsidR="002C44DB">
        <w:rPr>
          <w:rFonts w:ascii="Nanum Myeongjo" w:eastAsia="Nanum Myeongjo" w:hAnsi="Nanum Myeongjo" w:hint="eastAsia"/>
          <w:sz w:val="20"/>
          <w:szCs w:val="20"/>
          <w:lang w:val="en-US"/>
        </w:rPr>
        <w:t>리턴받은</w:t>
      </w:r>
      <w:proofErr w:type="spellEnd"/>
      <w:r w:rsidR="002C44DB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proofErr w:type="spellStart"/>
      <w:r w:rsidR="002C44DB">
        <w:rPr>
          <w:rFonts w:ascii="Nanum Myeongjo" w:eastAsia="Nanum Myeongjo" w:hAnsi="Nanum Myeongjo" w:hint="eastAsia"/>
          <w:sz w:val="20"/>
          <w:szCs w:val="20"/>
          <w:lang w:val="en-US"/>
        </w:rPr>
        <w:t>어레이는</w:t>
      </w:r>
      <w:proofErr w:type="spellEnd"/>
      <w:r w:rsidR="002C44DB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모두 하나의 </w:t>
      </w:r>
      <w:proofErr w:type="spellStart"/>
      <w:r w:rsidR="002C44DB">
        <w:rPr>
          <w:rFonts w:ascii="Nanum Myeongjo" w:eastAsia="Nanum Myeongjo" w:hAnsi="Nanum Myeongjo" w:hint="eastAsia"/>
          <w:sz w:val="20"/>
          <w:szCs w:val="20"/>
          <w:lang w:val="en-US"/>
        </w:rPr>
        <w:t>어레이로</w:t>
      </w:r>
      <w:proofErr w:type="spellEnd"/>
      <w:r w:rsidR="002C44DB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합쳐져 함수 </w:t>
      </w:r>
      <w:proofErr w:type="spellStart"/>
      <w:r w:rsidR="002C44DB">
        <w:rPr>
          <w:rFonts w:ascii="Nanum Myeongjo" w:eastAsia="Nanum Myeongjo" w:hAnsi="Nanum Myeongjo"/>
          <w:sz w:val="20"/>
          <w:szCs w:val="20"/>
          <w:lang w:val="en-US"/>
        </w:rPr>
        <w:t>makeTriangle_createVertexArraySeperate</w:t>
      </w:r>
      <w:proofErr w:type="spellEnd"/>
      <w:r w:rsidR="002C44DB"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 w:rsidR="002C44DB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의 최종 </w:t>
      </w:r>
      <w:proofErr w:type="spellStart"/>
      <w:r w:rsidR="002C44DB">
        <w:rPr>
          <w:rFonts w:ascii="Nanum Myeongjo" w:eastAsia="Nanum Myeongjo" w:hAnsi="Nanum Myeongjo" w:hint="eastAsia"/>
          <w:sz w:val="20"/>
          <w:szCs w:val="20"/>
          <w:lang w:val="en-US"/>
        </w:rPr>
        <w:t>리턴값이</w:t>
      </w:r>
      <w:proofErr w:type="spellEnd"/>
      <w:r w:rsidR="002C44DB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됩니다. </w:t>
      </w:r>
      <w:r w:rsidR="00A3321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이는 </w:t>
      </w:r>
      <w:proofErr w:type="spellStart"/>
      <w:r w:rsidR="00A33215">
        <w:rPr>
          <w:rFonts w:ascii="Nanum Myeongjo" w:eastAsia="Nanum Myeongjo" w:hAnsi="Nanum Myeongjo" w:hint="eastAsia"/>
          <w:sz w:val="20"/>
          <w:szCs w:val="20"/>
          <w:lang w:val="en-US"/>
        </w:rPr>
        <w:t>전역변수</w:t>
      </w:r>
      <w:proofErr w:type="spellEnd"/>
      <w:r w:rsidR="00A3321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proofErr w:type="spellStart"/>
      <w:r w:rsidR="00A33215">
        <w:rPr>
          <w:rFonts w:ascii="Nanum Myeongjo" w:eastAsia="Nanum Myeongjo" w:hAnsi="Nanum Myeongjo"/>
          <w:sz w:val="20"/>
          <w:szCs w:val="20"/>
          <w:lang w:val="en-US"/>
        </w:rPr>
        <w:t>gVertexArraySeperate</w:t>
      </w:r>
      <w:proofErr w:type="spellEnd"/>
      <w:r w:rsidR="00A33215"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 w:rsidR="00A3321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에 저장되어  </w:t>
      </w:r>
      <w:r w:rsidR="00A33215">
        <w:rPr>
          <w:rFonts w:ascii="Nanum Myeongjo" w:eastAsia="Nanum Myeongjo" w:hAnsi="Nanum Myeongjo"/>
          <w:sz w:val="20"/>
          <w:szCs w:val="20"/>
          <w:lang w:val="en-US"/>
        </w:rPr>
        <w:t xml:space="preserve">render </w:t>
      </w:r>
      <w:r w:rsidR="00A3321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함수에서  </w:t>
      </w:r>
      <w:proofErr w:type="spellStart"/>
      <w:r w:rsidR="00A33215">
        <w:rPr>
          <w:rFonts w:ascii="Nanum Myeongjo" w:eastAsia="Nanum Myeongjo" w:hAnsi="Nanum Myeongjo"/>
          <w:sz w:val="20"/>
          <w:szCs w:val="20"/>
          <w:lang w:val="en-US"/>
        </w:rPr>
        <w:t>glDrawArrays</w:t>
      </w:r>
      <w:proofErr w:type="spellEnd"/>
      <w:r w:rsidR="00A33215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함수에서 그리게 될  행렬로 넘겨받습니다. </w:t>
      </w:r>
    </w:p>
    <w:p w:rsidR="000A37C1" w:rsidRDefault="00A33215" w:rsidP="008E77B5">
      <w:pPr>
        <w:rPr>
          <w:rFonts w:ascii="Nanum Myeongjo" w:eastAsia="Nanum Myeongjo" w:hAnsi="Nanum Myeongjo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drawing>
          <wp:inline distT="0" distB="0" distL="0" distR="0">
            <wp:extent cx="4564316" cy="352795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8-06-09 오후 8.20.2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7192" cy="35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5" w:rsidRDefault="00A33215" w:rsidP="008E77B5">
      <w:pPr>
        <w:rPr>
          <w:rFonts w:ascii="Nanum Myeongjo" w:eastAsia="Nanum Myeongjo" w:hAnsi="Nanum Myeongjo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위 화면은 </w:t>
      </w:r>
      <w:r>
        <w:rPr>
          <w:rFonts w:ascii="Nanum Myeongjo" w:eastAsia="Nanum Myeongjo" w:hAnsi="Nanum Myeongjo"/>
          <w:sz w:val="20"/>
          <w:szCs w:val="20"/>
          <w:lang w:val="en-US"/>
        </w:rPr>
        <w:t xml:space="preserve">drop callback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함수를 </w:t>
      </w:r>
      <w:r>
        <w:rPr>
          <w:rFonts w:ascii="Nanum Myeongjo" w:eastAsia="Nanum Myeongjo" w:hAnsi="Nanum Myeongjo"/>
          <w:sz w:val="20"/>
          <w:szCs w:val="20"/>
          <w:lang w:val="en-US"/>
        </w:rPr>
        <w:t xml:space="preserve">set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한 후 </w:t>
      </w:r>
      <w:r>
        <w:rPr>
          <w:rFonts w:ascii="Nanum Myeongjo" w:eastAsia="Nanum Myeongjo" w:hAnsi="Nanum Myeongjo"/>
          <w:sz w:val="20"/>
          <w:szCs w:val="20"/>
          <w:lang w:val="en-US"/>
        </w:rPr>
        <w:t>.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obj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파일을 드래그 앤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드롭하였을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때 </w:t>
      </w:r>
      <w:r>
        <w:rPr>
          <w:rFonts w:ascii="Nanum Myeongjo" w:eastAsia="Nanum Myeongjo" w:hAnsi="Nanum Myeongjo"/>
          <w:sz w:val="20"/>
          <w:szCs w:val="20"/>
          <w:lang w:val="en-US"/>
        </w:rPr>
        <w:t>shell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에 출력되는 결과값입니다. 파일 이름과 </w:t>
      </w:r>
      <w:r>
        <w:rPr>
          <w:rFonts w:ascii="Nanum Myeongjo" w:eastAsia="Nanum Myeongjo" w:hAnsi="Nanum Myeongjo"/>
          <w:sz w:val="20"/>
          <w:szCs w:val="20"/>
          <w:lang w:val="en-US"/>
        </w:rPr>
        <w:t>face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의 총 개수, </w:t>
      </w:r>
      <w:r>
        <w:rPr>
          <w:rFonts w:ascii="Nanum Myeongjo" w:eastAsia="Nanum Myeongjo" w:hAnsi="Nanum Myeongjo"/>
          <w:sz w:val="20"/>
          <w:szCs w:val="20"/>
          <w:lang w:val="en-US"/>
        </w:rPr>
        <w:t>face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내부 </w:t>
      </w:r>
      <w:r>
        <w:rPr>
          <w:rFonts w:ascii="Nanum Myeongjo" w:eastAsia="Nanum Myeongjo" w:hAnsi="Nanum Myeongjo"/>
          <w:sz w:val="20"/>
          <w:szCs w:val="20"/>
          <w:lang w:val="en-US"/>
        </w:rPr>
        <w:t>vertex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의 개수에 따른 </w:t>
      </w:r>
      <w:r>
        <w:rPr>
          <w:rFonts w:ascii="Nanum Myeongjo" w:eastAsia="Nanum Myeongjo" w:hAnsi="Nanum Myeongjo"/>
          <w:sz w:val="20"/>
          <w:szCs w:val="20"/>
          <w:lang w:val="en-US"/>
        </w:rPr>
        <w:t>face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의 개수를 출력하고 있습니다. </w:t>
      </w:r>
    </w:p>
    <w:p w:rsidR="00A33215" w:rsidRDefault="00A33215" w:rsidP="008E77B5">
      <w:pPr>
        <w:rPr>
          <w:rFonts w:ascii="Nanum Myeongjo" w:eastAsia="Nanum Myeongjo" w:hAnsi="Nanum Myeongjo"/>
          <w:sz w:val="20"/>
          <w:szCs w:val="20"/>
          <w:lang w:val="en-US"/>
        </w:rPr>
      </w:pPr>
    </w:p>
    <w:p w:rsidR="00A33215" w:rsidRDefault="00A33215" w:rsidP="008E77B5">
      <w:pPr>
        <w:rPr>
          <w:rFonts w:ascii="Nanum Myeongjo" w:eastAsia="Nanum Myeongjo" w:hAnsi="Nanum Myeongjo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238115" cy="10033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8-06-09 오후 8.24.0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5" w:rsidRDefault="00A33215" w:rsidP="008E77B5">
      <w:pPr>
        <w:rPr>
          <w:rFonts w:ascii="Nanum Myeongjo" w:eastAsia="Nanum Myeongjo" w:hAnsi="Nanum Myeongjo" w:hint="eastAsia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최종적으로 </w:t>
      </w:r>
      <w:r>
        <w:rPr>
          <w:rFonts w:ascii="Nanum Myeongjo" w:eastAsia="Nanum Myeongjo" w:hAnsi="Nanum Myeongjo"/>
          <w:sz w:val="20"/>
          <w:szCs w:val="20"/>
          <w:lang w:val="en-US"/>
        </w:rPr>
        <w:t xml:space="preserve">render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함수 내부에서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drawUnitCube_glDrawArray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함수를 호출하게 되면, 함수 내부에서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전역변수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gVertexArraySeparate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를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상대로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glDrawArrays</w:t>
      </w:r>
      <w:proofErr w:type="spellEnd"/>
      <w:r>
        <w:rPr>
          <w:rFonts w:ascii="Nanum Myeongjo" w:eastAsia="Nanum Myeongjo" w:hAnsi="Nanum Myeongjo"/>
          <w:sz w:val="20"/>
          <w:szCs w:val="20"/>
          <w:lang w:val="en-US"/>
        </w:rPr>
        <w:t xml:space="preserve"> </w:t>
      </w:r>
      <w:proofErr w:type="spellStart"/>
      <w:r>
        <w:rPr>
          <w:rFonts w:ascii="Nanum Myeongjo" w:eastAsia="Nanum Myeongjo" w:hAnsi="Nanum Myeongjo" w:hint="eastAsia"/>
          <w:sz w:val="20"/>
          <w:szCs w:val="20"/>
          <w:lang w:val="en-US"/>
        </w:rPr>
        <w:t>를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 실행하게 됩니다. </w:t>
      </w:r>
      <w:proofErr w:type="spellStart"/>
      <w:r>
        <w:rPr>
          <w:rFonts w:ascii="Nanum Myeongjo" w:eastAsia="Nanum Myeongjo" w:hAnsi="Nanum Myeongjo"/>
          <w:sz w:val="20"/>
          <w:szCs w:val="20"/>
          <w:lang w:val="en-US"/>
        </w:rPr>
        <w:t>gVertexArratSeparate</w:t>
      </w:r>
      <w:proofErr w:type="spellEnd"/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에는 미리 조작된 삼각형의 </w:t>
      </w:r>
      <w:r>
        <w:rPr>
          <w:rFonts w:ascii="Nanum Myeongjo" w:eastAsia="Nanum Myeongjo" w:hAnsi="Nanum Myeongjo"/>
          <w:sz w:val="20"/>
          <w:szCs w:val="20"/>
          <w:lang w:val="en-US"/>
        </w:rPr>
        <w:t>mesh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만 존재하게 됩니다. </w:t>
      </w:r>
    </w:p>
    <w:p w:rsidR="00A33215" w:rsidRDefault="00A33215" w:rsidP="008E77B5">
      <w:pPr>
        <w:rPr>
          <w:rFonts w:ascii="Nanum Myeongjo" w:eastAsia="Nanum Myeongjo" w:hAnsi="Nanum Myeongjo" w:hint="eastAsia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drawing>
          <wp:inline distT="0" distB="0" distL="0" distR="0">
            <wp:extent cx="2566468" cy="264144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18-06-09 오후 8.19.2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6093" cy="265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drawing>
          <wp:inline distT="0" distB="0" distL="0" distR="0">
            <wp:extent cx="2560437" cy="263524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8-06-09 오후 8.19.5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9144" cy="26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5" w:rsidRDefault="008E7377" w:rsidP="008E77B5">
      <w:pPr>
        <w:rPr>
          <w:rFonts w:ascii="Nanum Myeongjo" w:eastAsia="Nanum Myeongjo" w:hAnsi="Nanum Myeongjo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drawing>
          <wp:inline distT="0" distB="0" distL="0" distR="0">
            <wp:extent cx="2604888" cy="268099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8-06-09 오후 8.20.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2400" cy="268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drawing>
          <wp:inline distT="0" distB="0" distL="0" distR="0">
            <wp:extent cx="2633227" cy="271015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8-06-09 오후 8.38.0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9486" cy="27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8E" w:rsidRDefault="008E7377" w:rsidP="00B73C8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300" w:lineRule="atLeast"/>
        <w:ind w:left="720"/>
        <w:rPr>
          <w:rFonts w:ascii="Nanum Myeongjo" w:eastAsia="Nanum Myeongjo" w:hAnsi="Nanum Myeongjo" w:cs="MS Mincho"/>
          <w:color w:val="000000"/>
          <w:sz w:val="20"/>
          <w:szCs w:val="20"/>
          <w:lang w:val="en-US"/>
        </w:rPr>
      </w:pPr>
      <w:r w:rsidRPr="008E7377"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각각 </w:t>
      </w:r>
      <w:r w:rsidRPr="008E7377">
        <w:rPr>
          <w:rFonts w:ascii="Nanum Myeongjo" w:eastAsia="Nanum Myeongjo" w:hAnsi="Nanum Myeongjo" w:cs="Times"/>
          <w:color w:val="000000"/>
          <w:sz w:val="20"/>
          <w:szCs w:val="20"/>
          <w:lang w:val="en-US" w:eastAsia="ja-JP"/>
        </w:rPr>
        <w:t xml:space="preserve">cube-tri-quad.obj </w:t>
      </w:r>
      <w:r w:rsidRPr="008E7377">
        <w:rPr>
          <w:rFonts w:ascii="Nanum Myeongjo" w:eastAsia="Nanum Myeongjo" w:hAnsi="Nanum Myeongjo" w:cs="MS Mincho" w:hint="eastAsia"/>
          <w:color w:val="000000"/>
          <w:sz w:val="20"/>
          <w:szCs w:val="20"/>
          <w:lang w:val="en-US" w:eastAsia="ja-JP"/>
        </w:rPr>
        <w:t xml:space="preserve">, </w:t>
      </w:r>
      <w:r w:rsidRPr="008E7377">
        <w:rPr>
          <w:rFonts w:ascii="Nanum Myeongjo" w:eastAsia="Nanum Myeongjo" w:hAnsi="Nanum Myeongjo" w:cs="Times"/>
          <w:color w:val="000000"/>
          <w:sz w:val="20"/>
          <w:szCs w:val="20"/>
          <w:lang w:val="en-US" w:eastAsia="ja-JP"/>
        </w:rPr>
        <w:t>cylinder-tri-quad-n.obj</w:t>
      </w:r>
      <w:r w:rsidRPr="008E7377">
        <w:rPr>
          <w:rFonts w:ascii="Nanum Myeongjo" w:eastAsia="Nanum Myeongjo" w:hAnsi="Nanum Myeongjo" w:cs="MS Mincho" w:hint="eastAsia"/>
          <w:color w:val="000000"/>
          <w:sz w:val="20"/>
          <w:szCs w:val="20"/>
          <w:lang w:val="en-US" w:eastAsia="ja-JP"/>
        </w:rPr>
        <w:t>, sphere-tri-quad</w:t>
      </w:r>
      <w:r w:rsidRPr="008E7377">
        <w:rPr>
          <w:rFonts w:ascii="Nanum Myeongjo" w:eastAsia="Nanum Myeongjo" w:hAnsi="Nanum Myeongjo" w:cs="MS Mincho"/>
          <w:color w:val="000000"/>
          <w:sz w:val="20"/>
          <w:szCs w:val="20"/>
          <w:lang w:val="en-US" w:eastAsia="ja-JP"/>
        </w:rPr>
        <w:t>.obj</w:t>
      </w:r>
      <w:r>
        <w:rPr>
          <w:rFonts w:ascii="Nanum Myeongjo" w:eastAsia="Nanum Myeongjo" w:hAnsi="Nanum Myeongjo" w:cs="MS Mincho" w:hint="eastAsia"/>
          <w:color w:val="000000"/>
          <w:sz w:val="20"/>
          <w:szCs w:val="20"/>
          <w:lang w:val="en-US"/>
        </w:rPr>
        <w:t xml:space="preserve"> 와 샘플 오브젝트 파일을 렌더링한 모습입니다. 삼각형이 아닌 </w:t>
      </w:r>
      <w:r>
        <w:rPr>
          <w:rFonts w:ascii="Nanum Myeongjo" w:eastAsia="Nanum Myeongjo" w:hAnsi="Nanum Myeongjo" w:cs="MS Mincho"/>
          <w:color w:val="000000"/>
          <w:sz w:val="20"/>
          <w:szCs w:val="20"/>
          <w:lang w:val="en-US"/>
        </w:rPr>
        <w:t>face</w:t>
      </w:r>
      <w:r>
        <w:rPr>
          <w:rFonts w:ascii="Nanum Myeongjo" w:eastAsia="Nanum Myeongjo" w:hAnsi="Nanum Myeongjo" w:cs="MS Mincho" w:hint="eastAsia"/>
          <w:color w:val="000000"/>
          <w:sz w:val="20"/>
          <w:szCs w:val="20"/>
          <w:lang w:val="en-US"/>
        </w:rPr>
        <w:t xml:space="preserve">도 정상 처리하는 것을 확인할 수 있습니다. </w:t>
      </w:r>
    </w:p>
    <w:p w:rsidR="00B73C8E" w:rsidRPr="00B73C8E" w:rsidRDefault="00193B45" w:rsidP="00B73C8E">
      <w:pPr>
        <w:pStyle w:val="ac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300" w:lineRule="atLeast"/>
        <w:rPr>
          <w:rFonts w:ascii="Nanum Myeongjo" w:eastAsia="Nanum Myeongjo" w:hAnsi="Nanum Myeongjo" w:cs="MS Mincho" w:hint="eastAsia"/>
          <w:color w:val="000000"/>
          <w:sz w:val="20"/>
          <w:szCs w:val="20"/>
          <w:lang w:val="en-US"/>
        </w:rPr>
      </w:pPr>
      <w:r>
        <w:rPr>
          <w:rFonts w:ascii="Nanum Myeongjo" w:eastAsia="Nanum Myeongjo" w:hAnsi="Nanum Myeongjo" w:cs="MS Mincho"/>
          <w:color w:val="000000"/>
          <w:sz w:val="20"/>
          <w:szCs w:val="20"/>
          <w:lang w:val="en-US"/>
        </w:rPr>
        <w:lastRenderedPageBreak/>
        <w:t>Z</w:t>
      </w:r>
      <w:r>
        <w:rPr>
          <w:rFonts w:ascii="Nanum Myeongjo" w:eastAsia="Nanum Myeongjo" w:hAnsi="Nanum Myeongjo" w:cs="MS Mincho" w:hint="eastAsia"/>
          <w:color w:val="000000"/>
          <w:sz w:val="20"/>
          <w:szCs w:val="20"/>
          <w:lang w:val="en-US"/>
        </w:rPr>
        <w:t xml:space="preserve">키를 눌러서 </w:t>
      </w:r>
      <w:r>
        <w:rPr>
          <w:rFonts w:ascii="Nanum Myeongjo" w:eastAsia="Nanum Myeongjo" w:hAnsi="Nanum Myeongjo" w:cs="MS Mincho"/>
          <w:color w:val="000000"/>
          <w:sz w:val="20"/>
          <w:szCs w:val="20"/>
          <w:lang w:val="en-US"/>
        </w:rPr>
        <w:t>W</w:t>
      </w:r>
      <w:r>
        <w:rPr>
          <w:rFonts w:ascii="Nanum Myeongjo" w:eastAsia="Nanum Myeongjo" w:hAnsi="Nanum Myeongjo" w:cs="MS Mincho" w:hint="eastAsia"/>
          <w:color w:val="000000"/>
          <w:sz w:val="20"/>
          <w:szCs w:val="20"/>
          <w:lang w:val="en-US"/>
        </w:rPr>
        <w:t>i</w:t>
      </w:r>
      <w:r>
        <w:rPr>
          <w:rFonts w:ascii="Nanum Myeongjo" w:eastAsia="Nanum Myeongjo" w:hAnsi="Nanum Myeongjo" w:cs="MS Mincho"/>
          <w:color w:val="000000"/>
          <w:sz w:val="20"/>
          <w:szCs w:val="20"/>
          <w:lang w:val="en-US"/>
        </w:rPr>
        <w:t xml:space="preserve">reframe /solid mode </w:t>
      </w:r>
      <w:r>
        <w:rPr>
          <w:rFonts w:ascii="Nanum Myeongjo" w:eastAsia="Nanum Myeongjo" w:hAnsi="Nanum Myeongjo" w:cs="MS Mincho" w:hint="eastAsia"/>
          <w:color w:val="000000"/>
          <w:sz w:val="20"/>
          <w:szCs w:val="20"/>
          <w:lang w:val="en-US"/>
        </w:rPr>
        <w:t xml:space="preserve">구현하기 </w:t>
      </w:r>
    </w:p>
    <w:p w:rsidR="00B73C8E" w:rsidRDefault="00B73C8E" w:rsidP="00B73C8E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300" w:lineRule="atLeast"/>
        <w:ind w:left="720"/>
        <w:rPr>
          <w:rFonts w:ascii="Nanum Myeongjo" w:eastAsia="Nanum Myeongjo" w:hAnsi="Nanum Myeongjo" w:cs="MS Mincho" w:hint="eastAsia"/>
          <w:color w:val="000000"/>
          <w:sz w:val="20"/>
          <w:szCs w:val="20"/>
          <w:lang w:val="en-US"/>
        </w:rPr>
      </w:pPr>
      <w:r>
        <w:rPr>
          <w:rFonts w:ascii="Nanum Myeongjo" w:eastAsia="Nanum Myeongjo" w:hAnsi="Nanum Myeongjo" w:cs="MS Mincho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3868616" cy="77571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18-05-29 오후 9.29.4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9198" cy="7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8E" w:rsidRDefault="00B73C8E" w:rsidP="008E737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300" w:lineRule="atLeast"/>
        <w:ind w:left="720"/>
        <w:rPr>
          <w:rFonts w:ascii="Nanum Myeongjo" w:eastAsia="Nanum Myeongjo" w:hAnsi="Nanum Myeongjo" w:cs="MS Mincho"/>
          <w:color w:val="000000"/>
          <w:sz w:val="20"/>
          <w:szCs w:val="20"/>
          <w:lang w:val="en-US"/>
        </w:rPr>
      </w:pPr>
      <w:r>
        <w:rPr>
          <w:rFonts w:ascii="Nanum Myeongjo" w:eastAsia="Nanum Myeongjo" w:hAnsi="Nanum Myeongjo" w:cs="MS Mincho"/>
          <w:noProof/>
          <w:color w:val="000000"/>
          <w:sz w:val="20"/>
          <w:szCs w:val="20"/>
          <w:lang w:val="en-US"/>
        </w:rPr>
        <w:drawing>
          <wp:inline distT="0" distB="0" distL="0" distR="0">
            <wp:extent cx="3094893" cy="643904"/>
            <wp:effectExtent l="0" t="0" r="4445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18-05-29 오후 9.29.2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2346" cy="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C8E" w:rsidRPr="008E7377" w:rsidRDefault="00193B45" w:rsidP="008E737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66" w:line="300" w:lineRule="atLeast"/>
        <w:ind w:left="720"/>
        <w:rPr>
          <w:rFonts w:ascii="Nanum Myeongjo" w:eastAsia="Nanum Myeongjo" w:hAnsi="Nanum Myeongjo" w:cs="Times" w:hint="eastAsia"/>
          <w:color w:val="000000"/>
          <w:sz w:val="20"/>
          <w:szCs w:val="20"/>
          <w:lang w:val="en-US"/>
        </w:rPr>
      </w:pPr>
      <w:proofErr w:type="spellStart"/>
      <w:r>
        <w:rPr>
          <w:rFonts w:ascii="Nanum Myeongjo" w:eastAsia="Nanum Myeongjo" w:hAnsi="Nanum Myeongjo" w:cs="Times"/>
          <w:color w:val="000000"/>
          <w:sz w:val="20"/>
          <w:szCs w:val="20"/>
          <w:lang w:val="en-US"/>
        </w:rPr>
        <w:t>Key_callback</w:t>
      </w:r>
      <w:proofErr w:type="spellEnd"/>
      <w:r>
        <w:rPr>
          <w:rFonts w:ascii="Nanum Myeongjo" w:eastAsia="Nanum Myeongjo" w:hAnsi="Nanum Myeongjo" w:cs="Times"/>
          <w:color w:val="000000"/>
          <w:sz w:val="20"/>
          <w:szCs w:val="20"/>
          <w:lang w:val="en-US"/>
        </w:rPr>
        <w:t xml:space="preserve"> </w:t>
      </w:r>
      <w:r>
        <w:rPr>
          <w:rFonts w:ascii="Nanum Myeongjo" w:eastAsia="Nanum Myeongjo" w:hAnsi="Nanum Myeongjo" w:cs="Times" w:hint="eastAsia"/>
          <w:color w:val="000000"/>
          <w:sz w:val="20"/>
          <w:szCs w:val="20"/>
          <w:lang w:val="en-US"/>
        </w:rPr>
        <w:t xml:space="preserve">함수에서 </w:t>
      </w:r>
      <w:proofErr w:type="spellStart"/>
      <w:r>
        <w:rPr>
          <w:rFonts w:ascii="Nanum Myeongjo" w:eastAsia="Nanum Myeongjo" w:hAnsi="Nanum Myeongjo" w:cs="Times" w:hint="eastAsia"/>
          <w:color w:val="000000"/>
          <w:sz w:val="20"/>
          <w:szCs w:val="20"/>
          <w:lang w:val="en-US"/>
        </w:rPr>
        <w:t>전역변수</w:t>
      </w:r>
      <w:proofErr w:type="spellEnd"/>
      <w:r>
        <w:rPr>
          <w:rFonts w:ascii="Nanum Myeongjo" w:eastAsia="Nanum Myeongjo" w:hAnsi="Nanum Myeongjo" w:cs="Times" w:hint="eastAsia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Nanum Myeongjo" w:eastAsia="Nanum Myeongjo" w:hAnsi="Nanum Myeongjo" w:cs="Times"/>
          <w:color w:val="000000"/>
          <w:sz w:val="20"/>
          <w:szCs w:val="20"/>
          <w:lang w:val="en-US"/>
        </w:rPr>
        <w:t>gPolygonFlag</w:t>
      </w:r>
      <w:proofErr w:type="spellEnd"/>
      <w:r>
        <w:rPr>
          <w:rFonts w:ascii="Nanum Myeongjo" w:eastAsia="Nanum Myeongjo" w:hAnsi="Nanum Myeongjo" w:cs="Times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Nanum Myeongjo" w:eastAsia="Nanum Myeongjo" w:hAnsi="Nanum Myeongjo" w:cs="Times" w:hint="eastAsia"/>
          <w:color w:val="000000"/>
          <w:sz w:val="20"/>
          <w:szCs w:val="20"/>
          <w:lang w:val="en-US"/>
        </w:rPr>
        <w:t>를</w:t>
      </w:r>
      <w:proofErr w:type="spellEnd"/>
      <w:r>
        <w:rPr>
          <w:rFonts w:ascii="Nanum Myeongjo" w:eastAsia="Nanum Myeongjo" w:hAnsi="Nanum Myeongjo" w:cs="Times" w:hint="eastAsia"/>
          <w:color w:val="000000"/>
          <w:sz w:val="20"/>
          <w:szCs w:val="20"/>
          <w:lang w:val="en-US"/>
        </w:rPr>
        <w:t xml:space="preserve"> 조작하여 프레임 모드와 </w:t>
      </w:r>
      <w:proofErr w:type="spellStart"/>
      <w:r>
        <w:rPr>
          <w:rFonts w:ascii="Nanum Myeongjo" w:eastAsia="Nanum Myeongjo" w:hAnsi="Nanum Myeongjo" w:cs="Times" w:hint="eastAsia"/>
          <w:color w:val="000000"/>
          <w:sz w:val="20"/>
          <w:szCs w:val="20"/>
          <w:lang w:val="en-US"/>
        </w:rPr>
        <w:t>솔리드</w:t>
      </w:r>
      <w:proofErr w:type="spellEnd"/>
      <w:r>
        <w:rPr>
          <w:rFonts w:ascii="Nanum Myeongjo" w:eastAsia="Nanum Myeongjo" w:hAnsi="Nanum Myeongjo" w:cs="Times" w:hint="eastAsia"/>
          <w:color w:val="000000"/>
          <w:sz w:val="20"/>
          <w:szCs w:val="20"/>
          <w:lang w:val="en-US"/>
        </w:rPr>
        <w:t xml:space="preserve"> 모드로 </w:t>
      </w:r>
      <w:proofErr w:type="spellStart"/>
      <w:r>
        <w:rPr>
          <w:rFonts w:ascii="Nanum Myeongjo" w:eastAsia="Nanum Myeongjo" w:hAnsi="Nanum Myeongjo" w:cs="Times" w:hint="eastAsia"/>
          <w:color w:val="000000"/>
          <w:sz w:val="20"/>
          <w:szCs w:val="20"/>
          <w:lang w:val="en-US"/>
        </w:rPr>
        <w:t>바꿀수</w:t>
      </w:r>
      <w:proofErr w:type="spellEnd"/>
      <w:r>
        <w:rPr>
          <w:rFonts w:ascii="Nanum Myeongjo" w:eastAsia="Nanum Myeongjo" w:hAnsi="Nanum Myeongjo" w:cs="Times" w:hint="eastAsia"/>
          <w:color w:val="000000"/>
          <w:sz w:val="20"/>
          <w:szCs w:val="20"/>
          <w:lang w:val="en-US"/>
        </w:rPr>
        <w:t xml:space="preserve"> 있도록 합니다. 결과 화면은 다음과 같습니다. </w:t>
      </w:r>
    </w:p>
    <w:p w:rsidR="008E7377" w:rsidRDefault="008E7377" w:rsidP="008E77B5">
      <w:pPr>
        <w:rPr>
          <w:rFonts w:ascii="Nanum Myeongjo" w:eastAsia="Nanum Myeongjo" w:hAnsi="Nanum Myeongjo" w:hint="eastAsia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drawing>
          <wp:inline distT="0" distB="0" distL="0" distR="0">
            <wp:extent cx="2505867" cy="257907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18-05-29 오후 9.29.0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1210" cy="25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drawing>
          <wp:inline distT="0" distB="0" distL="0" distR="0">
            <wp:extent cx="2508739" cy="2582034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18-05-29 오후 9.29.15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5572" cy="258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45" w:rsidRDefault="00193B45" w:rsidP="00193B45">
      <w:pPr>
        <w:pStyle w:val="ac"/>
        <w:numPr>
          <w:ilvl w:val="0"/>
          <w:numId w:val="3"/>
        </w:numPr>
        <w:rPr>
          <w:rFonts w:ascii="Nanum Myeongjo" w:eastAsia="Nanum Myeongjo" w:hAnsi="Nanum Myeongjo"/>
          <w:sz w:val="20"/>
          <w:szCs w:val="20"/>
          <w:lang w:val="en-US"/>
        </w:rPr>
      </w:pPr>
      <w:r>
        <w:rPr>
          <w:rFonts w:ascii="Nanum Myeongjo" w:eastAsia="Nanum Myeongjo" w:hAnsi="Nanum Myeongjo"/>
          <w:sz w:val="20"/>
          <w:szCs w:val="20"/>
          <w:lang w:val="en-US"/>
        </w:rPr>
        <w:t>L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>ightin</w:t>
      </w:r>
      <w:r>
        <w:rPr>
          <w:rFonts w:ascii="Nanum Myeongjo" w:eastAsia="Nanum Myeongjo" w:hAnsi="Nanum Myeongjo"/>
          <w:sz w:val="20"/>
          <w:szCs w:val="20"/>
          <w:lang w:val="en-US"/>
        </w:rPr>
        <w:t>g</w:t>
      </w:r>
    </w:p>
    <w:p w:rsidR="00193B45" w:rsidRPr="00193B45" w:rsidRDefault="00193B45" w:rsidP="00193B45">
      <w:pPr>
        <w:rPr>
          <w:rFonts w:ascii="Nanum Myeongjo" w:eastAsia="Nanum Myeongjo" w:hAnsi="Nanum Myeongjo" w:hint="eastAsia"/>
          <w:sz w:val="20"/>
          <w:szCs w:val="20"/>
          <w:lang w:val="en-US"/>
        </w:rPr>
      </w:pPr>
      <w:r>
        <w:rPr>
          <w:rFonts w:ascii="Nanum Myeongjo" w:eastAsia="Nanum Myeongjo" w:hAnsi="Nanum Myeongjo"/>
          <w:sz w:val="20"/>
          <w:szCs w:val="20"/>
          <w:lang w:val="en-US"/>
        </w:rPr>
        <w:t xml:space="preserve">Render()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함수 내부에서 광원에 대한 설정을 합니다. 현재 광원은 </w:t>
      </w:r>
      <w:r>
        <w:rPr>
          <w:rFonts w:ascii="Nanum Myeongjo" w:eastAsia="Nanum Myeongjo" w:hAnsi="Nanum Myeongjo"/>
          <w:sz w:val="20"/>
          <w:szCs w:val="20"/>
          <w:lang w:val="en-US"/>
        </w:rPr>
        <w:t>2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개 이면 한 개는 고정, 다른 한 개는 회전하고 있습니다. </w:t>
      </w:r>
      <w:r>
        <w:rPr>
          <w:rFonts w:ascii="Nanum Myeongjo" w:eastAsia="Nanum Myeongjo" w:hAnsi="Nanum Myeongjo"/>
          <w:sz w:val="20"/>
          <w:szCs w:val="20"/>
          <w:lang w:val="en-US"/>
        </w:rPr>
        <w:t xml:space="preserve">Ambient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와 </w:t>
      </w:r>
      <w:r>
        <w:rPr>
          <w:rFonts w:ascii="Nanum Myeongjo" w:eastAsia="Nanum Myeongjo" w:hAnsi="Nanum Myeongjo"/>
          <w:sz w:val="20"/>
          <w:szCs w:val="20"/>
          <w:lang w:val="en-US"/>
        </w:rPr>
        <w:t xml:space="preserve">diffuse 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값을 낮춰 </w:t>
      </w:r>
      <w:r>
        <w:rPr>
          <w:rFonts w:ascii="Nanum Myeongjo" w:eastAsia="Nanum Myeongjo" w:hAnsi="Nanum Myeongjo"/>
          <w:sz w:val="20"/>
          <w:szCs w:val="20"/>
          <w:lang w:val="en-US"/>
        </w:rPr>
        <w:t>2</w:t>
      </w:r>
      <w:r>
        <w:rPr>
          <w:rFonts w:ascii="Nanum Myeongjo" w:eastAsia="Nanum Myeongjo" w:hAnsi="Nanum Myeongjo" w:hint="eastAsia"/>
          <w:sz w:val="20"/>
          <w:szCs w:val="20"/>
          <w:lang w:val="en-US"/>
        </w:rPr>
        <w:t xml:space="preserve">개의 광원에도 너무 밝지 않도록 조정하였습니다. 빛 관련 코드는 다음과 같습니다. </w:t>
      </w:r>
    </w:p>
    <w:p w:rsidR="008E7377" w:rsidRPr="008E7377" w:rsidRDefault="00193B45" w:rsidP="008E77B5">
      <w:pPr>
        <w:rPr>
          <w:rFonts w:ascii="Nanum Myeongjo" w:eastAsia="Nanum Myeongjo" w:hAnsi="Nanum Myeongjo" w:hint="eastAsia"/>
          <w:sz w:val="20"/>
          <w:szCs w:val="20"/>
          <w:lang w:val="en-US"/>
        </w:rPr>
      </w:pPr>
      <w:r>
        <w:rPr>
          <w:rFonts w:ascii="Nanum Myeongjo" w:eastAsia="Nanum Myeongjo" w:hAnsi="Nanum Myeongjo" w:hint="eastAsia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3438769" cy="2471211"/>
            <wp:effectExtent l="0" t="0" r="3175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라이트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7639" cy="252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7377" w:rsidRPr="008E7377">
      <w:footerReference w:type="default" r:id="rId28"/>
      <w:pgSz w:w="11907" w:h="16839" w:code="1"/>
      <w:pgMar w:top="1094" w:right="2448" w:bottom="1771" w:left="121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6D0E" w:rsidRDefault="00646D0E">
      <w:pPr>
        <w:spacing w:line="240" w:lineRule="auto"/>
      </w:pPr>
      <w:r>
        <w:separator/>
      </w:r>
    </w:p>
    <w:p w:rsidR="00646D0E" w:rsidRDefault="00646D0E"/>
  </w:endnote>
  <w:endnote w:type="continuationSeparator" w:id="0">
    <w:p w:rsidR="00646D0E" w:rsidRDefault="00646D0E">
      <w:pPr>
        <w:spacing w:line="240" w:lineRule="auto"/>
      </w:pPr>
      <w:r>
        <w:continuationSeparator/>
      </w:r>
    </w:p>
    <w:p w:rsidR="00646D0E" w:rsidRDefault="00646D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604020202020204"/>
    <w:charset w:val="00"/>
    <w:family w:val="swiss"/>
    <w:pitch w:val="variable"/>
    <w:sig w:usb0="E10022FF" w:usb1="C000E47F" w:usb2="00000029" w:usb3="00000000" w:csb0="000001DF" w:csb1="00000000"/>
  </w:font>
  <w:font w:name="Nanum Myeongjo"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820326"/>
      <w:docPartObj>
        <w:docPartGallery w:val="Page Numbers (Bottom of Page)"/>
        <w:docPartUnique/>
      </w:docPartObj>
    </w:sdtPr>
    <w:sdtContent>
      <w:p w:rsidR="00D06C2D" w:rsidRDefault="00D06C2D">
        <w:pPr>
          <w:pStyle w:val="a4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6D0E" w:rsidRDefault="00646D0E">
      <w:pPr>
        <w:spacing w:line="240" w:lineRule="auto"/>
      </w:pPr>
      <w:r>
        <w:separator/>
      </w:r>
    </w:p>
    <w:p w:rsidR="00646D0E" w:rsidRDefault="00646D0E"/>
  </w:footnote>
  <w:footnote w:type="continuationSeparator" w:id="0">
    <w:p w:rsidR="00646D0E" w:rsidRDefault="00646D0E">
      <w:pPr>
        <w:spacing w:line="240" w:lineRule="auto"/>
      </w:pPr>
      <w:r>
        <w:continuationSeparator/>
      </w:r>
    </w:p>
    <w:p w:rsidR="00646D0E" w:rsidRDefault="00646D0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upperLetter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6628C1"/>
    <w:multiLevelType w:val="hybridMultilevel"/>
    <w:tmpl w:val="40CE9BF4"/>
    <w:lvl w:ilvl="0" w:tplc="9D1A71CC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890077"/>
    <w:multiLevelType w:val="hybridMultilevel"/>
    <w:tmpl w:val="F0023B5C"/>
    <w:lvl w:ilvl="0" w:tplc="F2564D9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4DB85D97"/>
    <w:multiLevelType w:val="hybridMultilevel"/>
    <w:tmpl w:val="C9961DB6"/>
    <w:lvl w:ilvl="0" w:tplc="4C54AE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AF3"/>
    <w:rsid w:val="000A37C1"/>
    <w:rsid w:val="00193B45"/>
    <w:rsid w:val="002C44DB"/>
    <w:rsid w:val="003C684E"/>
    <w:rsid w:val="00646D0E"/>
    <w:rsid w:val="00647AF3"/>
    <w:rsid w:val="008404FA"/>
    <w:rsid w:val="00857785"/>
    <w:rsid w:val="00873725"/>
    <w:rsid w:val="008E7377"/>
    <w:rsid w:val="008E77B5"/>
    <w:rsid w:val="00994753"/>
    <w:rsid w:val="00A33215"/>
    <w:rsid w:val="00AF7415"/>
    <w:rsid w:val="00B73C8E"/>
    <w:rsid w:val="00C40AC9"/>
    <w:rsid w:val="00D06C2D"/>
    <w:rsid w:val="00E52CBE"/>
    <w:rsid w:val="00E9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69D446"/>
  <w15:chartTrackingRefBased/>
  <w15:docId w15:val="{8EE35F27-BFF6-0046-A159-E2246CBDC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83E41" w:themeColor="text2"/>
        <w:sz w:val="28"/>
        <w:szCs w:val="28"/>
        <w:lang w:val="en-US" w:eastAsia="ja-JP" w:bidi="ar-SA"/>
      </w:rPr>
    </w:rPrDefault>
    <w:pPrDefault>
      <w:pPr>
        <w:spacing w:after="36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3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37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8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E7377"/>
    <w:rPr>
      <w:lang w:val="en-GB" w:eastAsia="ko-KR"/>
    </w:rPr>
  </w:style>
  <w:style w:type="paragraph" w:styleId="1">
    <w:name w:val="heading 1"/>
    <w:basedOn w:val="a"/>
    <w:next w:val="a"/>
    <w:link w:val="1Char"/>
    <w:uiPriority w:val="5"/>
    <w:qFormat/>
    <w:pPr>
      <w:keepNext/>
      <w:keepLines/>
      <w:spacing w:after="280" w:line="264" w:lineRule="auto"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2">
    <w:name w:val="heading 2"/>
    <w:basedOn w:val="a"/>
    <w:next w:val="a"/>
    <w:link w:val="2Char"/>
    <w:uiPriority w:val="6"/>
    <w:qFormat/>
    <w:pPr>
      <w:keepNext/>
      <w:keepLines/>
      <w:spacing w:before="140" w:after="120" w:line="264" w:lineRule="auto"/>
      <w:outlineLvl w:val="1"/>
    </w:pPr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paragraph" w:styleId="3">
    <w:name w:val="heading 3"/>
    <w:basedOn w:val="a"/>
    <w:next w:val="a"/>
    <w:link w:val="3Char"/>
    <w:uiPriority w:val="7"/>
    <w:semiHidden/>
    <w:unhideWhenUsed/>
    <w:qFormat/>
    <w:pPr>
      <w:keepNext/>
      <w:keepLines/>
      <w:spacing w:before="140" w:after="120" w:line="264" w:lineRule="auto"/>
      <w:outlineLvl w:val="2"/>
    </w:pPr>
    <w:rPr>
      <w:rFonts w:asciiTheme="majorHAnsi" w:eastAsiaTheme="majorEastAsia" w:hAnsiTheme="majorHAnsi" w:cstheme="majorBidi"/>
      <w:b/>
      <w:caps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140" w:after="120" w:line="264" w:lineRule="auto"/>
      <w:outlineLvl w:val="3"/>
    </w:pPr>
    <w:rPr>
      <w:rFonts w:asciiTheme="majorHAnsi" w:eastAsiaTheme="majorEastAsia" w:hAnsiTheme="majorHAnsi" w:cstheme="majorBidi"/>
      <w:iCs/>
      <w:caps/>
      <w:sz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140" w:after="120" w:line="264" w:lineRule="auto"/>
      <w:outlineLvl w:val="4"/>
    </w:pPr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140" w:after="120" w:line="264" w:lineRule="auto"/>
      <w:outlineLvl w:val="5"/>
    </w:pPr>
    <w:rPr>
      <w:rFonts w:asciiTheme="majorHAnsi" w:eastAsiaTheme="majorEastAsia" w:hAnsiTheme="majorHAnsi" w:cstheme="majorBidi"/>
      <w:caps/>
      <w:color w:val="33B7D3" w:themeColor="accent1"/>
      <w:sz w:val="2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140" w:after="120" w:line="264" w:lineRule="auto"/>
      <w:outlineLvl w:val="6"/>
    </w:pPr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140" w:after="120" w:line="264" w:lineRule="auto"/>
      <w:outlineLvl w:val="7"/>
    </w:pPr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140" w:after="120" w:line="264" w:lineRule="auto"/>
      <w:outlineLvl w:val="8"/>
    </w:pPr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ripJournalTable">
    <w:name w:val="Trip Journal Table"/>
    <w:basedOn w:val="a1"/>
    <w:uiPriority w:val="99"/>
    <w:tblPr>
      <w:tblBorders>
        <w:top w:val="single" w:sz="36" w:space="0" w:color="483E41" w:themeColor="text2"/>
        <w:insideH w:val="single" w:sz="12" w:space="0" w:color="483E41" w:themeColor="text2"/>
      </w:tblBorders>
      <w:tblCellMar>
        <w:top w:w="288" w:type="dxa"/>
        <w:left w:w="0" w:type="dxa"/>
        <w:right w:w="0" w:type="dxa"/>
      </w:tblCellMar>
    </w:tblPr>
  </w:style>
  <w:style w:type="paragraph" w:styleId="a4">
    <w:name w:val="footer"/>
    <w:basedOn w:val="a"/>
    <w:link w:val="Char"/>
    <w:uiPriority w:val="99"/>
    <w:unhideWhenUsed/>
    <w:qFormat/>
    <w:pPr>
      <w:spacing w:after="0" w:line="240" w:lineRule="auto"/>
    </w:pPr>
    <w:rPr>
      <w:color w:val="96858A" w:themeColor="text2" w:themeTint="99"/>
      <w:sz w:val="44"/>
    </w:rPr>
  </w:style>
  <w:style w:type="character" w:customStyle="1" w:styleId="Char">
    <w:name w:val="바닥글 Char"/>
    <w:basedOn w:val="a0"/>
    <w:link w:val="a4"/>
    <w:uiPriority w:val="99"/>
    <w:rPr>
      <w:color w:val="96858A" w:themeColor="text2" w:themeTint="99"/>
      <w:sz w:val="44"/>
    </w:rPr>
  </w:style>
  <w:style w:type="character" w:styleId="a5">
    <w:name w:val="Placeholder Text"/>
    <w:basedOn w:val="a0"/>
    <w:uiPriority w:val="99"/>
    <w:semiHidden/>
    <w:rPr>
      <w:color w:val="808080"/>
    </w:rPr>
  </w:style>
  <w:style w:type="paragraph" w:styleId="a6">
    <w:name w:val="Balloon Text"/>
    <w:basedOn w:val="a"/>
    <w:link w:val="Char0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Pr>
      <w:rFonts w:ascii="Segoe UI" w:hAnsi="Segoe UI" w:cs="Segoe UI"/>
      <w:sz w:val="18"/>
      <w:szCs w:val="18"/>
    </w:rPr>
  </w:style>
  <w:style w:type="paragraph" w:styleId="a7">
    <w:name w:val="Date"/>
    <w:basedOn w:val="a"/>
    <w:next w:val="1"/>
    <w:link w:val="Char1"/>
    <w:uiPriority w:val="3"/>
    <w:unhideWhenUsed/>
    <w:qFormat/>
    <w:pPr>
      <w:pBdr>
        <w:bottom w:val="single" w:sz="36" w:space="9" w:color="483E41" w:themeColor="text2"/>
      </w:pBdr>
      <w:spacing w:after="280" w:line="240" w:lineRule="auto"/>
    </w:pPr>
    <w:rPr>
      <w:b/>
      <w:caps/>
      <w:sz w:val="34"/>
    </w:rPr>
  </w:style>
  <w:style w:type="character" w:customStyle="1" w:styleId="Char1">
    <w:name w:val="날짜 Char"/>
    <w:basedOn w:val="a0"/>
    <w:link w:val="a7"/>
    <w:uiPriority w:val="3"/>
    <w:rPr>
      <w:b/>
      <w:caps/>
      <w:sz w:val="34"/>
    </w:rPr>
  </w:style>
  <w:style w:type="paragraph" w:styleId="a8">
    <w:name w:val="Title"/>
    <w:basedOn w:val="a"/>
    <w:next w:val="a9"/>
    <w:link w:val="Char2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character" w:customStyle="1" w:styleId="Char2">
    <w:name w:val="제목 Char"/>
    <w:basedOn w:val="a0"/>
    <w:link w:val="a8"/>
    <w:uiPriority w:val="1"/>
    <w:rPr>
      <w:rFonts w:asciiTheme="majorHAnsi" w:eastAsiaTheme="majorEastAsia" w:hAnsiTheme="majorHAnsi" w:cstheme="majorBidi"/>
      <w:b/>
      <w:caps/>
      <w:kern w:val="28"/>
      <w:sz w:val="88"/>
      <w:szCs w:val="56"/>
    </w:rPr>
  </w:style>
  <w:style w:type="paragraph" w:styleId="a9">
    <w:name w:val="Subtitle"/>
    <w:basedOn w:val="a"/>
    <w:next w:val="a7"/>
    <w:link w:val="Char3"/>
    <w:uiPriority w:val="2"/>
    <w:qFormat/>
    <w:pPr>
      <w:numPr>
        <w:ilvl w:val="1"/>
      </w:numPr>
      <w:spacing w:after="260"/>
      <w:contextualSpacing/>
    </w:pPr>
    <w:rPr>
      <w:rFonts w:asciiTheme="majorHAnsi" w:hAnsiTheme="majorHAnsi"/>
      <w:caps/>
      <w:sz w:val="88"/>
      <w:szCs w:val="22"/>
    </w:rPr>
  </w:style>
  <w:style w:type="character" w:customStyle="1" w:styleId="Char3">
    <w:name w:val="부제 Char"/>
    <w:basedOn w:val="a0"/>
    <w:link w:val="a9"/>
    <w:uiPriority w:val="2"/>
    <w:rPr>
      <w:rFonts w:asciiTheme="majorHAnsi" w:eastAsiaTheme="minorEastAsia" w:hAnsiTheme="majorHAnsi"/>
      <w:caps/>
      <w:sz w:val="88"/>
      <w:szCs w:val="22"/>
    </w:rPr>
  </w:style>
  <w:style w:type="character" w:customStyle="1" w:styleId="1Char">
    <w:name w:val="제목 1 Char"/>
    <w:basedOn w:val="a0"/>
    <w:link w:val="1"/>
    <w:uiPriority w:val="5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2Char">
    <w:name w:val="제목 2 Char"/>
    <w:basedOn w:val="a0"/>
    <w:link w:val="2"/>
    <w:uiPriority w:val="6"/>
    <w:rPr>
      <w:rFonts w:asciiTheme="majorHAnsi" w:eastAsiaTheme="majorEastAsia" w:hAnsiTheme="majorHAnsi" w:cstheme="majorBidi"/>
      <w:b/>
      <w:caps/>
      <w:color w:val="33B7D3" w:themeColor="accent1"/>
      <w:sz w:val="24"/>
      <w:szCs w:val="26"/>
    </w:rPr>
  </w:style>
  <w:style w:type="character" w:customStyle="1" w:styleId="3Char">
    <w:name w:val="제목 3 Char"/>
    <w:basedOn w:val="a0"/>
    <w:link w:val="3"/>
    <w:uiPriority w:val="7"/>
    <w:semiHidden/>
    <w:rPr>
      <w:rFonts w:asciiTheme="majorHAnsi" w:eastAsiaTheme="majorEastAsia" w:hAnsiTheme="majorHAnsi" w:cstheme="majorBidi"/>
      <w:b/>
      <w:caps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iCs/>
      <w:caps/>
      <w:sz w:val="24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b/>
      <w:caps/>
      <w:color w:val="33B7D3" w:themeColor="accent1"/>
      <w:sz w:val="20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aps/>
      <w:color w:val="33B7D3" w:themeColor="accent1"/>
      <w:sz w:val="20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b/>
      <w:iCs/>
      <w:caps/>
      <w:color w:val="96858A" w:themeColor="text2" w:themeTint="99"/>
      <w:sz w:val="20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aps/>
      <w:color w:val="96858A" w:themeColor="text2" w:themeTint="99"/>
      <w:sz w:val="20"/>
      <w:szCs w:val="21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b/>
      <w:iCs/>
      <w:caps/>
      <w:color w:val="33B7D3" w:themeColor="accent1"/>
      <w:sz w:val="16"/>
      <w:szCs w:val="21"/>
    </w:rPr>
  </w:style>
  <w:style w:type="paragraph" w:styleId="aa">
    <w:name w:val="Quote"/>
    <w:basedOn w:val="a"/>
    <w:next w:val="a"/>
    <w:link w:val="Char4"/>
    <w:uiPriority w:val="37"/>
    <w:semiHidden/>
    <w:unhideWhenUsed/>
    <w:qFormat/>
    <w:pPr>
      <w:spacing w:before="260" w:after="260"/>
      <w:contextualSpacing/>
    </w:pPr>
    <w:rPr>
      <w:iCs/>
      <w:sz w:val="40"/>
    </w:rPr>
  </w:style>
  <w:style w:type="character" w:customStyle="1" w:styleId="Char4">
    <w:name w:val="인용 Char"/>
    <w:basedOn w:val="a0"/>
    <w:link w:val="aa"/>
    <w:uiPriority w:val="37"/>
    <w:semiHidden/>
    <w:rPr>
      <w:iCs/>
      <w:sz w:val="40"/>
    </w:rPr>
  </w:style>
  <w:style w:type="paragraph" w:styleId="ab">
    <w:name w:val="Intense Quote"/>
    <w:basedOn w:val="a"/>
    <w:next w:val="a"/>
    <w:link w:val="Char5"/>
    <w:uiPriority w:val="30"/>
    <w:semiHidden/>
    <w:unhideWhenUsed/>
    <w:qFormat/>
    <w:pPr>
      <w:spacing w:before="260" w:after="260"/>
      <w:contextualSpacing/>
    </w:pPr>
    <w:rPr>
      <w:iCs/>
      <w:color w:val="33B7D3" w:themeColor="accent1"/>
      <w:sz w:val="40"/>
    </w:rPr>
  </w:style>
  <w:style w:type="character" w:customStyle="1" w:styleId="Char5">
    <w:name w:val="강한 인용 Char"/>
    <w:basedOn w:val="a0"/>
    <w:link w:val="ab"/>
    <w:uiPriority w:val="30"/>
    <w:semiHidden/>
    <w:rPr>
      <w:iCs/>
      <w:color w:val="33B7D3" w:themeColor="accent1"/>
      <w:sz w:val="40"/>
    </w:rPr>
  </w:style>
  <w:style w:type="paragraph" w:styleId="ac">
    <w:name w:val="List Paragraph"/>
    <w:basedOn w:val="a"/>
    <w:uiPriority w:val="34"/>
    <w:unhideWhenUsed/>
    <w:qFormat/>
    <w:pPr>
      <w:ind w:left="720"/>
      <w:contextualSpacing/>
    </w:pPr>
  </w:style>
  <w:style w:type="character" w:styleId="ad">
    <w:name w:val="Book Title"/>
    <w:basedOn w:val="a0"/>
    <w:uiPriority w:val="33"/>
    <w:semiHidden/>
    <w:unhideWhenUsed/>
    <w:qFormat/>
    <w:rPr>
      <w:rFonts w:asciiTheme="majorHAnsi" w:hAnsiTheme="majorHAnsi"/>
      <w:b w:val="0"/>
      <w:bCs/>
      <w:i w:val="0"/>
      <w:iCs/>
      <w:spacing w:val="0"/>
      <w:sz w:val="28"/>
      <w:u w:val="single" w:color="483E41" w:themeColor="text2"/>
    </w:rPr>
  </w:style>
  <w:style w:type="paragraph" w:styleId="ae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Cs/>
      <w:sz w:val="20"/>
      <w:szCs w:val="18"/>
    </w:rPr>
  </w:style>
  <w:style w:type="character" w:styleId="af">
    <w:name w:val="Intense Emphasis"/>
    <w:basedOn w:val="a0"/>
    <w:uiPriority w:val="28"/>
    <w:semiHidden/>
    <w:unhideWhenUsed/>
    <w:qFormat/>
    <w:rPr>
      <w:b/>
      <w:i w:val="0"/>
      <w:iCs/>
      <w:color w:val="33B7D3" w:themeColor="accent1"/>
    </w:rPr>
  </w:style>
  <w:style w:type="character" w:styleId="af0">
    <w:name w:val="Emphasis"/>
    <w:basedOn w:val="a0"/>
    <w:uiPriority w:val="20"/>
    <w:semiHidden/>
    <w:unhideWhenUsed/>
    <w:qFormat/>
    <w:rPr>
      <w:i w:val="0"/>
      <w:iCs/>
      <w:color w:val="33B7D3" w:themeColor="accent1"/>
    </w:rPr>
  </w:style>
  <w:style w:type="character" w:styleId="af1">
    <w:name w:val="Strong"/>
    <w:basedOn w:val="a0"/>
    <w:uiPriority w:val="22"/>
    <w:semiHidden/>
    <w:unhideWhenUsed/>
    <w:qFormat/>
    <w:rPr>
      <w:b/>
      <w:bCs/>
      <w:color w:val="483E41" w:themeColor="text2"/>
    </w:rPr>
  </w:style>
  <w:style w:type="character" w:styleId="af2">
    <w:name w:val="Subtle Reference"/>
    <w:basedOn w:val="a0"/>
    <w:uiPriority w:val="31"/>
    <w:semiHidden/>
    <w:unhideWhenUsed/>
    <w:qFormat/>
    <w:rPr>
      <w:caps/>
      <w:smallCaps w:val="0"/>
      <w:color w:val="483E41" w:themeColor="text2"/>
    </w:rPr>
  </w:style>
  <w:style w:type="character" w:styleId="af3">
    <w:name w:val="Intense Reference"/>
    <w:basedOn w:val="a0"/>
    <w:uiPriority w:val="32"/>
    <w:semiHidden/>
    <w:unhideWhenUsed/>
    <w:qFormat/>
    <w:rPr>
      <w:b/>
      <w:bCs/>
      <w:caps/>
      <w:smallCaps w:val="0"/>
      <w:color w:val="483E41" w:themeColor="text2"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pPr>
      <w:outlineLvl w:val="9"/>
    </w:pPr>
  </w:style>
  <w:style w:type="character" w:styleId="af4">
    <w:name w:val="Subtle Emphasis"/>
    <w:basedOn w:val="a0"/>
    <w:uiPriority w:val="19"/>
    <w:semiHidden/>
    <w:unhideWhenUsed/>
    <w:qFormat/>
    <w:rPr>
      <w:b w:val="0"/>
      <w:i w:val="0"/>
      <w:iCs/>
      <w:color w:val="96858A" w:themeColor="text2" w:themeTint="99"/>
    </w:rPr>
  </w:style>
  <w:style w:type="paragraph" w:styleId="af5">
    <w:name w:val="header"/>
    <w:basedOn w:val="a"/>
    <w:link w:val="Char6"/>
    <w:uiPriority w:val="99"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6">
    <w:name w:val="머리글 Char"/>
    <w:basedOn w:val="a0"/>
    <w:link w:val="af5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olbi/Library/Containers/com.microsoft.Word/Data/Library/Application%20Support/Microsoft/Office/16.0/DTS/ko-KR%7b71A08981-DA54-764A-B6BE-A50C74E266EE%7d/%7b3467C8EA-8497-2A47-9E18-9F8A99F364D1%7dtf10002070.dotx" TargetMode="External"/></Relationships>
</file>

<file path=word/theme/theme1.xml><?xml version="1.0" encoding="utf-8"?>
<a:theme xmlns:a="http://schemas.openxmlformats.org/drawingml/2006/main" name="Office Theme">
  <a:themeElements>
    <a:clrScheme name="Custom 25">
      <a:dk1>
        <a:sysClr val="windowText" lastClr="000000"/>
      </a:dk1>
      <a:lt1>
        <a:sysClr val="window" lastClr="FFFFFF"/>
      </a:lt1>
      <a:dk2>
        <a:srgbClr val="483E41"/>
      </a:dk2>
      <a:lt2>
        <a:srgbClr val="F9FAF8"/>
      </a:lt2>
      <a:accent1>
        <a:srgbClr val="33B7D3"/>
      </a:accent1>
      <a:accent2>
        <a:srgbClr val="E7635F"/>
      </a:accent2>
      <a:accent3>
        <a:srgbClr val="4FBF68"/>
      </a:accent3>
      <a:accent4>
        <a:srgbClr val="F57E0D"/>
      </a:accent4>
      <a:accent5>
        <a:srgbClr val="D1DE3C"/>
      </a:accent5>
      <a:accent6>
        <a:srgbClr val="D47EC1"/>
      </a:accent6>
      <a:hlink>
        <a:srgbClr val="33B7D3"/>
      </a:hlink>
      <a:folHlink>
        <a:srgbClr val="D47EC1"/>
      </a:folHlink>
    </a:clrScheme>
    <a:fontScheme name="Trip_Journal_Fonts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여행 일지.dotx</Template>
  <TotalTime>151</TotalTime>
  <Pages>8</Pages>
  <Words>428</Words>
  <Characters>2442</Characters>
  <Application>Microsoft Office Word</Application>
  <DocSecurity>0</DocSecurity>
  <Lines>20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최솔비</cp:lastModifiedBy>
  <cp:revision>2</cp:revision>
  <dcterms:created xsi:type="dcterms:W3CDTF">2018-06-09T11:50:00Z</dcterms:created>
  <dcterms:modified xsi:type="dcterms:W3CDTF">2018-06-10T08:31:00Z</dcterms:modified>
</cp:coreProperties>
</file>